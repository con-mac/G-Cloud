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dd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dd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bookmarkEnd w:id="2"/>
    <w:p w14:paraId="587E6022" w14:textId="4B62785E" w:rsidR="00A13554" w:rsidRPr="00720032" w:rsidRDefault="00D31583" w:rsidP="00A13554">
      <w:pPr>
        <w:pStyle w:val="BodyText"/>
      </w:pPr>
      <w:r w:rsidRPr="00D31583">
        <w:lastRenderedPageBreak/>
        <w:t>{{ABOUT_PA_START}}</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