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F0714" w14:textId="5FCBB7BE" w:rsidR="009C4A8E" w:rsidRPr="009C4A8E" w:rsidRDefault="008B776D" w:rsidP="00BE10B9">
      <w:pPr>
        <w:spacing w:before="0" w:after="160" w:line="259" w:lineRule="auto"/>
        <w:rPr>
          <w:rStyle w:val="Largetitle"/>
          <w:rFonts w:asciiTheme="minorHAnsi" w:hAnsiTheme="minorHAnsi"/>
          <w:color w:val="000000" w:themeColor="text1"/>
          <w:sz w:val="22"/>
        </w:rPr>
      </w:pPr>
      <w:r>
        <w:rPr>
          <w:rFonts w:asciiTheme="majorHAnsi" w:hAnsiTheme="majorHAnsi"/>
          <w:noProof/>
          <w:color w:val="00172D" w:themeColor="accent1"/>
          <w:sz w:val="56"/>
        </w:rPr>
        <mc:AlternateContent>
          <mc:Choice Requires="wps">
            <w:drawing>
              <wp:anchor distT="0" distB="0" distL="114300" distR="114300" simplePos="0" relativeHeight="251658244" behindDoc="0" locked="0" layoutInCell="1" allowOverlap="1" wp14:anchorId="2554EDB5" wp14:editId="427DE8CF">
                <wp:simplePos x="0" y="0"/>
                <wp:positionH relativeFrom="column">
                  <wp:posOffset>4538345</wp:posOffset>
                </wp:positionH>
                <wp:positionV relativeFrom="paragraph">
                  <wp:posOffset>-6985</wp:posOffset>
                </wp:positionV>
                <wp:extent cx="1162050" cy="1143000"/>
                <wp:effectExtent l="0" t="0" r="0" b="0"/>
                <wp:wrapNone/>
                <wp:docPr id="1644316560" name="Text Box 1644316560"/>
                <wp:cNvGraphicFramePr/>
                <a:graphic xmlns:a="http://schemas.openxmlformats.org/drawingml/2006/main">
                  <a:graphicData uri="http://schemas.microsoft.com/office/word/2010/wordprocessingShape">
                    <wps:wsp>
                      <wps:cNvSpPr txBox="1"/>
                      <wps:spPr>
                        <a:xfrm>
                          <a:off x="0" y="0"/>
                          <a:ext cx="1162050" cy="1143000"/>
                        </a:xfrm>
                        <a:prstGeom prst="rect">
                          <a:avLst/>
                        </a:prstGeom>
                        <a:solidFill>
                          <a:schemeClr val="lt1"/>
                        </a:solidFill>
                        <a:ln w="6350">
                          <a:noFill/>
                        </a:ln>
                      </wps:spPr>
                      <wps:txbx>
                        <w:txbxContent>
                          <w:p w14:paraId="54820F17" w14:textId="4F2AB744" w:rsidR="008B776D" w:rsidRDefault="008B776D">
                            <w:r>
                              <w:rPr>
                                <w:noProof/>
                              </w:rPr>
                              <w:drawing>
                                <wp:inline distT="0" distB="0" distL="0" distR="0" wp14:anchorId="34C59700" wp14:editId="1B3EB90A">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554EDB5" id="_x0000_t202" coordsize="21600,21600" o:spt="202" path="m,l,21600r21600,l21600,xe">
                <v:stroke joinstyle="miter"/>
                <v:path gradientshapeok="t" o:connecttype="rect"/>
              </v:shapetype>
              <v:shape id="Text Box 1644316560" o:spid="_x0000_s1026" type="#_x0000_t202" style="position:absolute;margin-left:357.35pt;margin-top:-.55pt;width:91.5pt;height:90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" fillcolor="white [3201]" stroked="f" strokeweight=".5pt">
                <v:textbox>
                  <w:txbxContent>
                    <w:p w14:paraId="54820F17" w14:textId="4F2AB744" w:rsidR="008B776D" w:rsidRDefault="008B776D">
                      <w:r>
                        <w:rPr>
                          <w:noProof/>
                        </w:rPr>
                        <w:drawing>
                          <wp:inline distT="0" distB="0" distL="0" distR="0" wp14:anchorId="34C59700" wp14:editId="1B3EB90A">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txbxContent>
                </v:textbox>
              </v:shape>
            </w:pict>
          </mc:Fallback>
        </mc:AlternateContent>
      </w:r>
      <w:r w:rsidR="00BE10B9">
        <w:rPr>
          <w:rFonts w:asciiTheme="majorHAnsi" w:hAnsiTheme="majorHAnsi"/>
          <w:noProof/>
          <w:color w:val="00172D" w:themeColor="accent1"/>
          <w:sz w:val="56"/>
        </w:rPr>
        <mc:AlternateContent>
          <mc:Choice Requires="wps">
            <w:drawing>
              <wp:anchor distT="0" distB="0" distL="114300" distR="114300" simplePos="0" relativeHeight="251658242" behindDoc="0" locked="0" layoutInCell="1" allowOverlap="1" wp14:anchorId="2D2AF6B6" wp14:editId="229B393A">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w:pict>
              <v:shape w14:anchorId="18621369" id="Free-form: Shape 36" o:spid="_x0000_s1026" alt="Clouds and blue sky" style="position:absolute;margin-left:-.55pt;margin-top:53.85pt;width:526.3pt;height:487.8pt;z-index:251658242;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Pr>
          <w:rFonts w:asciiTheme="majorHAnsi" w:hAnsiTheme="majorHAnsi"/>
          <w:noProof/>
          <w:color w:val="00172D" w:themeColor="accent1"/>
          <w:sz w:val="56"/>
        </w:rPr>
        <mc:AlternateContent>
          <mc:Choice Requires="wpg">
            <w:drawing>
              <wp:anchor distT="0" distB="0" distL="114300" distR="114300" simplePos="0" relativeHeight="251658241" behindDoc="0" locked="1" layoutInCell="1" allowOverlap="1" wp14:anchorId="24E33B3F" wp14:editId="59B98933">
                <wp:simplePos x="0" y="0"/>
                <wp:positionH relativeFrom="page">
                  <wp:posOffset>0</wp:posOffset>
                </wp:positionH>
                <wp:positionV relativeFrom="page">
                  <wp:posOffset>0</wp:posOffset>
                </wp:positionV>
                <wp:extent cx="7559675" cy="10691495"/>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59675" cy="10691495"/>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642357"/>
                            <a:ext cx="4203575" cy="2955599"/>
                            <a:chOff x="1556652" y="6481054"/>
                            <a:chExt cx="4714503" cy="2955689"/>
                          </a:xfrm>
                        </wpg:grpSpPr>
                        <wps:wsp>
                          <wps:cNvPr id="56" name="txtCaseStudyMTD"/>
                          <wps:cNvSpPr txBox="1">
                            <a:spLocks noChangeAspect="1"/>
                          </wps:cNvSpPr>
                          <wps:spPr>
                            <a:xfrm>
                              <a:off x="1556652" y="8809220"/>
                              <a:ext cx="2988311" cy="627523"/>
                            </a:xfrm>
                            <a:prstGeom prst="rect">
                              <a:avLst/>
                            </a:prstGeom>
                          </wps:spPr>
                          <wps:txbx>
                            <w:txbxContent>
                              <w:p w14:paraId="2AD169D5" w14:textId="77777777" w:rsidR="00E84961" w:rsidRDefault="00EB09FD" w:rsidP="00E84961">
                                <w:pPr>
                                  <w:rPr>
                                    <w:rFonts w:ascii="Arial" w:eastAsia="Arial" w:hAnsi="Arial"/>
                                    <w:b/>
                                    <w:bCs/>
                                    <w:kern w:val="24"/>
                                    <w:sz w:val="28"/>
                                    <w:szCs w:val="28"/>
                                  </w:rPr>
                                </w:pPr>
                                <w:bookmarkStart w:id="0" w:name="_Hlk115715050"/>
                                <w:bookmarkEnd w:id="0"/>
                                <w:r>
                                  <w:rPr>
                                    <w:noProof/>
                                  </w:rPr>
                                  <w:drawing>
                                    <wp:inline distT="0" distB="0" distL="0" distR="0" wp14:anchorId="27BD6173" wp14:editId="27503CAA">
                                      <wp:extent cx="2182180" cy="377685"/>
                                      <wp:effectExtent l="0" t="0" r="0" b="3810"/>
                                      <wp:docPr id="1033703137" name="Graphic 103370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81054"/>
                              <a:ext cx="4714503" cy="2328176"/>
                              <a:chOff x="1556652" y="6481037"/>
                              <a:chExt cx="4714503" cy="2328288"/>
                            </a:xfrm>
                          </wpg:grpSpPr>
                          <wps:wsp>
                            <wps:cNvPr id="60" name="Text Box 470"/>
                            <wps:cNvSpPr txBox="1"/>
                            <wps:spPr>
                              <a:xfrm>
                                <a:off x="1556652" y="6481037"/>
                                <a:ext cx="4714503" cy="1418151"/>
                              </a:xfrm>
                              <a:prstGeom prst="rect">
                                <a:avLst/>
                              </a:prstGeom>
                              <a:noFill/>
                              <a:ln w="6350">
                                <a:noFill/>
                              </a:ln>
                              <a:effectLst/>
                            </wps:spPr>
                            <wps:txbx>
                              <w:txbxContent>
                                <w:p w14:paraId="2F9B571D" w14:textId="39D0D48A" w:rsidR="007A4FF5" w:rsidRDefault="00F30003">
                                  <w:pPr>
                                    <w:rPr>
                                      <w:rStyle w:val="Largetitle"/>
                                    </w:rPr>
                                  </w:pPr>
                                  <w:r>
                                    <w:rPr>
                                      <w:rStyle w:val="Largetitle"/>
                                    </w:rPr>
                                    <w:t>&lt;</w:t>
                                  </w:r>
                                  <w:sdt>
                                    <w:sdtPr>
                                      <w:rPr>
                                        <w:rStyle w:val="Largetitle"/>
                                      </w:rPr>
                                      <w:alias w:val="{{Form.Title}}"/>
                                      <w:tag w:val="{&quot;templafy&quot;:{&quot;id&quot;:&quot;910adc91-fda4-4cb8-9523-9e4600bd6206&quot;}}"/>
                                      <w:id w:val="-1694451817"/>
                                      <w:placeholder>
                                        <w:docPart w:val="F03F44702B6A4454A0FBBDD8B42930F1"/>
                                      </w:placeholder>
                                    </w:sdtPr>
                                    <w:sdtContent>
                                      <w:r>
                                        <w:rPr>
                                          <w:rStyle w:val="Largetitle"/>
                                        </w:rPr>
                                        <w:t>SERVICE TITLE&gt;</w:t>
                                      </w:r>
                                    </w:sdtContent>
                                  </w:sdt>
                                </w:p>
                                <w:p w14:paraId="7569B013" w14:textId="77777777" w:rsidR="00EB09FD" w:rsidRPr="009C4A8E" w:rsidRDefault="00503FF3" w:rsidP="00E84961">
                                  <w:pPr>
                                    <w:rPr>
                                      <w:rStyle w:val="Largetitle"/>
                                    </w:rPr>
                                  </w:pPr>
                                  <w:r w:rsidRPr="003C388D">
                                    <w:rPr>
                                      <w:noProof/>
                                    </w:rPr>
                                    <w:drawing>
                                      <wp:inline distT="0" distB="0" distL="0" distR="0" wp14:anchorId="4C340EF6" wp14:editId="042EDEF8">
                                        <wp:extent cx="866775" cy="247650"/>
                                        <wp:effectExtent l="0" t="0" r="9525" b="0"/>
                                        <wp:docPr id="829290494" name="Graphic 82929049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ce0a33ce-a0f0-44f0-95ed-f91b2ad8a7fa&quot;}}"/>
                                    <w:id w:val="-591014657"/>
                                    <w:placeholder>
                                      <w:docPart w:val="F03F44702B6A4454A0FBBDD8B42930F1"/>
                                    </w:placeholder>
                                  </w:sdtPr>
                                  <w:sdtContent>
                                    <w:p w14:paraId="4F9AF213" w14:textId="0643AB10" w:rsidR="007A4FF5" w:rsidRDefault="00225356">
                                      <w:pPr>
                                        <w:rPr>
                                          <w:rStyle w:val="Largesubtitle"/>
                                        </w:rPr>
                                      </w:pPr>
                                      <w:proofErr w:type="spellStart"/>
                                      <w:r>
                                        <w:rPr>
                                          <w:rStyle w:val="Largesubtitle"/>
                                        </w:rPr>
                                        <w:t>GCloud</w:t>
                                      </w:r>
                                      <w:proofErr w:type="spellEnd"/>
                                      <w:r>
                                        <w:rPr>
                                          <w:rStyle w:val="Largesubtitle"/>
                                        </w:rPr>
                                        <w:t xml:space="preserve"> 1</w:t>
                                      </w:r>
                                      <w:r w:rsidR="000503E4">
                                        <w:rPr>
                                          <w:rStyle w:val="Largesubtitle"/>
                                        </w:rPr>
                                        <w:t>5</w:t>
                                      </w:r>
                                      <w:r>
                                        <w:rPr>
                                          <w:rStyle w:val="Largesubtitle"/>
                                        </w:rPr>
                                        <w:t xml:space="preserve"> Pricing Document</w:t>
                                      </w:r>
                                    </w:p>
                                  </w:sdtContent>
                                </w:sdt>
                                <w:sdt>
                                  <w:sdtPr>
                                    <w:rPr>
                                      <w:rStyle w:val="Largereference"/>
                                    </w:rPr>
                                    <w:alias w:val="{{FormatDateTime(Form.Date, Translate(Form.Language.WD_DateFormat, Form.Language.Language), Form.Language.DocumentLanguage.Language)}}"/>
                                    <w:tag w:val="{&quot;templafy&quot;:{&quot;id&quot;:&quot;a920b64d-7753-4d01-8f04-7f6660380762&quot;}}"/>
                                    <w:id w:val="-1893348520"/>
                                    <w:placeholder>
                                      <w:docPart w:val="F03F44702B6A4454A0FBBDD8B42930F1"/>
                                    </w:placeholder>
                                  </w:sdtPr>
                                  <w:sdtContent>
                                    <w:p w14:paraId="06459F25" w14:textId="2076D9E8" w:rsidR="007A4FF5" w:rsidRDefault="00465FC7">
                                      <w:pPr>
                                        <w:rPr>
                                          <w:rStyle w:val="Largereference"/>
                                        </w:rPr>
                                      </w:pPr>
                                      <w:r>
                                        <w:rPr>
                                          <w:rStyle w:val="Largereference"/>
                                        </w:rPr>
                                        <w:t xml:space="preserve">September </w:t>
                                      </w:r>
                                      <w:r w:rsidR="001D0091">
                                        <w:rPr>
                                          <w:rStyle w:val="Largereference"/>
                                        </w:rPr>
                                        <w:t>202</w:t>
                                      </w:r>
                                      <w:r w:rsidR="000503E4">
                                        <w:rPr>
                                          <w:rStyle w:val="Largereference"/>
                                        </w:rPr>
                                        <w:t>5</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4E33B3F" id="Group 24" o:spid="_x0000_s1027" style="position:absolute;margin-left:0;margin-top:0;width:595.25pt;height:841.85pt;z-index:251658241;mso-position-horizontal-relative:page;mso-position-vertical-relative:page;mso-width-relative:margin;mso-height-relative:margin" coordsize="75596,10691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">
                <v:rect id="Rectangle 51" o:spid="_x0000_s1028" style="position:absolute;width:75596;height:1069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&#13;&#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">
                  <v:imagedata r:id="rId22" o:title=""/>
                </v:shape>
                <v:group id="Group 55" o:spid="_x0000_s1030" style="position:absolute;left:15820;top:66423;width:42036;height:29556" coordorigin="15566,64810" coordsize="47145,295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">
                  <v:shape id="txtCaseStudyMTD" o:spid="_x0000_s1031" type="#_x0000_t202" style="position:absolute;left:15566;top:88092;width:29883;height:6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" filled="f" stroked="f">
                    <o:lock v:ext="edit" aspectratio="t"/>
                    <v:textbox inset="0">
                      <w:txbxContent>
                        <w:p w14:paraId="2AD169D5" w14:textId="77777777" w:rsidR="00E84961" w:rsidRDefault="00EB09FD" w:rsidP="00E84961">
                          <w:pPr>
                            <w:rPr>
                              <w:rFonts w:ascii="Arial" w:eastAsia="Arial" w:hAnsi="Arial"/>
                              <w:b/>
                              <w:bCs/>
                              <w:kern w:val="24"/>
                              <w:sz w:val="28"/>
                              <w:szCs w:val="28"/>
                            </w:rPr>
                          </w:pPr>
                          <w:bookmarkStart w:id="1" w:name="_Hlk115715050"/>
                          <w:bookmarkEnd w:id="1"/>
                          <w:r>
                            <w:rPr>
                              <w:noProof/>
                            </w:rPr>
                            <w:drawing>
                              <wp:inline distT="0" distB="0" distL="0" distR="0" wp14:anchorId="27BD6173" wp14:editId="27503CAA">
                                <wp:extent cx="2182180" cy="377685"/>
                                <wp:effectExtent l="0" t="0" r="0" b="3810"/>
                                <wp:docPr id="1033703137" name="Graphic 103370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810;width:47145;height:23282" coordorigin="15566,64810" coordsize="47145,232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">
                    <v:shape id="Text Box 470" o:spid="_x0000_s1033" type="#_x0000_t202" style="position:absolute;left:15566;top:64810;width:47145;height:14181;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" filled="f" stroked="f" strokeweight=".5pt">
                      <v:textbox inset="0,0,0,0">
                        <w:txbxContent>
                          <w:p w14:paraId="2F9B571D" w14:textId="39D0D48A" w:rsidR="007A4FF5" w:rsidRDefault="00F30003">
                            <w:pPr>
                              <w:rPr>
                                <w:rStyle w:val="Largetitle"/>
                              </w:rPr>
                            </w:pPr>
                            <w:r>
                              <w:rPr>
                                <w:rStyle w:val="Largetitle"/>
                              </w:rPr>
                              <w:t>&lt;</w:t>
                            </w:r>
                            <w:sdt>
                              <w:sdtPr>
                                <w:rPr>
                                  <w:rStyle w:val="Largetitle"/>
                                </w:rPr>
                                <w:alias w:val="{{Form.Title}}"/>
                                <w:tag w:val="{&quot;templafy&quot;:{&quot;id&quot;:&quot;910adc91-fda4-4cb8-9523-9e4600bd6206&quot;}}"/>
                                <w:id w:val="-1694451817"/>
                                <w:placeholder>
                                  <w:docPart w:val="F03F44702B6A4454A0FBBDD8B42930F1"/>
                                </w:placeholder>
                              </w:sdtPr>
                              <w:sdtContent>
                                <w:r>
                                  <w:rPr>
                                    <w:rStyle w:val="Largetitle"/>
                                  </w:rPr>
                                  <w:t>SERVICE TITLE&gt;</w:t>
                                </w:r>
                              </w:sdtContent>
                            </w:sdt>
                          </w:p>
                          <w:p w14:paraId="7569B013" w14:textId="77777777" w:rsidR="00EB09FD" w:rsidRPr="009C4A8E" w:rsidRDefault="00503FF3" w:rsidP="00E84961">
                            <w:pPr>
                              <w:rPr>
                                <w:rStyle w:val="Largetitle"/>
                              </w:rPr>
                            </w:pPr>
                            <w:r w:rsidRPr="003C388D">
                              <w:rPr>
                                <w:noProof/>
                              </w:rPr>
                              <w:drawing>
                                <wp:inline distT="0" distB="0" distL="0" distR="0" wp14:anchorId="4C340EF6" wp14:editId="042EDEF8">
                                  <wp:extent cx="866775" cy="247650"/>
                                  <wp:effectExtent l="0" t="0" r="9525" b="0"/>
                                  <wp:docPr id="829290494" name="Graphic 82929049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" filled="f" stroked="f">
                      <o:lock v:ext="edit" aspectratio="t"/>
                      <v:textbox inset="0">
                        <w:txbxContent>
                          <w:sdt>
                            <w:sdtPr>
                              <w:rPr>
                                <w:rStyle w:val="Largesubtitle"/>
                              </w:rPr>
                              <w:alias w:val="{{Form.Subtitle}}"/>
                              <w:tag w:val="{&quot;templafy&quot;:{&quot;id&quot;:&quot;ce0a33ce-a0f0-44f0-95ed-f91b2ad8a7fa&quot;}}"/>
                              <w:id w:val="-591014657"/>
                              <w:placeholder>
                                <w:docPart w:val="F03F44702B6A4454A0FBBDD8B42930F1"/>
                              </w:placeholder>
                            </w:sdtPr>
                            <w:sdtContent>
                              <w:p w14:paraId="4F9AF213" w14:textId="0643AB10" w:rsidR="007A4FF5" w:rsidRDefault="00225356">
                                <w:pPr>
                                  <w:rPr>
                                    <w:rStyle w:val="Largesubtitle"/>
                                  </w:rPr>
                                </w:pPr>
                                <w:proofErr w:type="spellStart"/>
                                <w:r>
                                  <w:rPr>
                                    <w:rStyle w:val="Largesubtitle"/>
                                  </w:rPr>
                                  <w:t>GCloud</w:t>
                                </w:r>
                                <w:proofErr w:type="spellEnd"/>
                                <w:r>
                                  <w:rPr>
                                    <w:rStyle w:val="Largesubtitle"/>
                                  </w:rPr>
                                  <w:t xml:space="preserve"> 1</w:t>
                                </w:r>
                                <w:r w:rsidR="000503E4">
                                  <w:rPr>
                                    <w:rStyle w:val="Largesubtitle"/>
                                  </w:rPr>
                                  <w:t>5</w:t>
                                </w:r>
                                <w:r>
                                  <w:rPr>
                                    <w:rStyle w:val="Largesubtitle"/>
                                  </w:rPr>
                                  <w:t xml:space="preserve"> Pricing Document</w:t>
                                </w:r>
                              </w:p>
                            </w:sdtContent>
                          </w:sdt>
                          <w:sdt>
                            <w:sdtPr>
                              <w:rPr>
                                <w:rStyle w:val="Largereference"/>
                              </w:rPr>
                              <w:alias w:val="{{FormatDateTime(Form.Date, Translate(Form.Language.WD_DateFormat, Form.Language.Language), Form.Language.DocumentLanguage.Language)}}"/>
                              <w:tag w:val="{&quot;templafy&quot;:{&quot;id&quot;:&quot;a920b64d-7753-4d01-8f04-7f6660380762&quot;}}"/>
                              <w:id w:val="-1893348520"/>
                              <w:placeholder>
                                <w:docPart w:val="F03F44702B6A4454A0FBBDD8B42930F1"/>
                              </w:placeholder>
                            </w:sdtPr>
                            <w:sdtContent>
                              <w:p w14:paraId="06459F25" w14:textId="2076D9E8" w:rsidR="007A4FF5" w:rsidRDefault="00465FC7">
                                <w:pPr>
                                  <w:rPr>
                                    <w:rStyle w:val="Largereference"/>
                                  </w:rPr>
                                </w:pPr>
                                <w:r>
                                  <w:rPr>
                                    <w:rStyle w:val="Largereference"/>
                                  </w:rPr>
                                  <w:t xml:space="preserve">September </w:t>
                                </w:r>
                                <w:r w:rsidR="001D0091">
                                  <w:rPr>
                                    <w:rStyle w:val="Largereference"/>
                                  </w:rPr>
                                  <w:t>202</w:t>
                                </w:r>
                                <w:r w:rsidR="000503E4">
                                  <w:rPr>
                                    <w:rStyle w:val="Largereference"/>
                                  </w:rPr>
                                  <w:t>5</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14:paraId="25B27A4E" w14:textId="77777777" w:rsidTr="00BE10B9">
        <w:trPr>
          <w:trHeight w:val="13559"/>
        </w:trPr>
        <w:tc>
          <w:tcPr>
            <w:tcW w:w="5096" w:type="dxa"/>
            <w:vAlign w:val="bottom"/>
          </w:tcPr>
          <w:p w14:paraId="2D2F526C" w14:textId="77777777" w:rsidR="00FA2B03" w:rsidRPr="00FA2B03" w:rsidRDefault="00000000" w:rsidP="008F689C">
            <w:pPr>
              <w:pStyle w:val="BodyText"/>
            </w:pPr>
            <w:sdt>
              <w:sdtPr>
                <w:alias w:val="{{Form.Office.Office}}"/>
                <w:tag w:val="{&quot;templafy&quot;:{&quot;id&quot;:&quot;bcc23813-a474-43bb-82e9-08df1a5ba5c6&quot;}}"/>
                <w:id w:val="1857768256"/>
                <w:placeholder>
                  <w:docPart w:val="236174D72C8D448A8119CBCCA0DC05C4"/>
                </w:placeholder>
              </w:sdtPr>
              <w:sdtContent>
                <w:r w:rsidR="001D0091">
                  <w:rPr>
                    <w:rStyle w:val="BodyTextBold"/>
                  </w:rPr>
                  <w:t>Corporate Headquarters</w:t>
                </w:r>
              </w:sdtContent>
            </w:sdt>
          </w:p>
          <w:p w14:paraId="0B79D001" w14:textId="77777777" w:rsidR="00B14FD0" w:rsidRDefault="00000000" w:rsidP="00EC7E18">
            <w:pPr>
              <w:pStyle w:val="BodyText"/>
            </w:pPr>
            <w:sdt>
              <w:sdtPr>
                <w:rPr>
                  <w:b/>
                </w:rPr>
                <w:alias w:val="{{IfElse(Equals(Form.Office.OfficeName, &quot;Custom&quot;), Form.CustomOffice, Form.Office.Address)}}"/>
                <w:tag w:val="{&quot;templafy&quot;:{&quot;id&quot;:&quot;ec47ec69-7dd6-4586-a04d-9999bff014dd&quot;}}"/>
                <w:id w:val="-1403363063"/>
                <w:placeholder>
                  <w:docPart w:val="832D1845368A472EBD00C30DB232A421"/>
                </w:placeholder>
              </w:sdtPr>
              <w:sdtEndPr>
                <w:rPr>
                  <w:b w:val="0"/>
                </w:rPr>
              </w:sdtEndPr>
              <w:sdtContent>
                <w:r w:rsidR="001D0091">
                  <w:t xml:space="preserve">10 </w:t>
                </w:r>
                <w:proofErr w:type="spellStart"/>
                <w:r w:rsidR="001D0091">
                  <w:t>Bressenden</w:t>
                </w:r>
                <w:proofErr w:type="spellEnd"/>
                <w:r w:rsidR="001D0091">
                  <w:t xml:space="preserve"> Place </w:t>
                </w:r>
                <w:r w:rsidR="001D0091">
                  <w:br/>
                  <w:t>London</w:t>
                </w:r>
                <w:r w:rsidR="001D0091">
                  <w:br/>
                  <w:t>SW1E 5DN</w:t>
                </w:r>
                <w:r w:rsidR="001D0091">
                  <w:br/>
                  <w:t xml:space="preserve"> +44 20 7730 9000</w:t>
                </w:r>
              </w:sdtContent>
            </w:sdt>
            <w:r w:rsidR="00FA2B03" w:rsidRPr="00FA2B03">
              <w:t xml:space="preserve"> </w:t>
            </w:r>
          </w:p>
          <w:p w14:paraId="5B2D76E0" w14:textId="77777777" w:rsidR="00B05958" w:rsidRPr="00B14FD0" w:rsidRDefault="00B05958" w:rsidP="00EC7E18">
            <w:pPr>
              <w:pStyle w:val="BodyText"/>
              <w:rPr>
                <w:rStyle w:val="BodyTextBold"/>
                <w:b w:val="0"/>
                <w:bCs/>
              </w:rPr>
            </w:pPr>
            <w:r>
              <w:rPr>
                <w:rStyle w:val="BodyTextBold"/>
                <w:bCs/>
              </w:rPr>
              <w:t>paconsulting.com</w:t>
            </w:r>
          </w:p>
        </w:tc>
        <w:tc>
          <w:tcPr>
            <w:tcW w:w="5098" w:type="dxa"/>
            <w:vAlign w:val="bottom"/>
          </w:tcPr>
          <w:p w14:paraId="7A365845" w14:textId="77777777" w:rsidR="00FA2B03" w:rsidRPr="008B4331" w:rsidRDefault="00FA2B03" w:rsidP="008F689C">
            <w:pPr>
              <w:pStyle w:val="BodyText"/>
              <w:jc w:val="right"/>
              <w:rPr>
                <w:rStyle w:val="BodyTextBold"/>
              </w:rPr>
            </w:pPr>
            <w:r w:rsidRPr="008B4331">
              <w:rPr>
                <w:rStyle w:val="BodyTextBold"/>
              </w:rPr>
              <w:t xml:space="preserve">Prepared by: </w:t>
            </w:r>
            <w:sdt>
              <w:sdtPr>
                <w:rPr>
                  <w:rStyle w:val="BodyTextBold"/>
                </w:rPr>
                <w:alias w:val="{{Form.PreparedBy}}"/>
                <w:tag w:val="{&quot;templafy&quot;:{&quot;id&quot;:&quot;9c56a732-30d9-475a-8da6-3cfc3fa5142b&quot;}}"/>
                <w:id w:val="1186876431"/>
                <w:placeholder>
                  <w:docPart w:val="A0200E8E80414C5C8C6C767F7972FA1D"/>
                </w:placeholder>
              </w:sdtPr>
              <w:sdtContent>
                <w:r>
                  <w:rPr>
                    <w:rStyle w:val="BodyTextBold"/>
                  </w:rPr>
                  <w:t>PA Consulting</w:t>
                </w:r>
              </w:sdtContent>
            </w:sdt>
          </w:p>
          <w:p w14:paraId="11E55AA9" w14:textId="062CF048" w:rsidR="00FA2B03" w:rsidRPr="008B4331" w:rsidRDefault="00FA2B03" w:rsidP="008F689C">
            <w:pPr>
              <w:pStyle w:val="BodyText"/>
              <w:jc w:val="right"/>
              <w:rPr>
                <w:rStyle w:val="BodyTextBold"/>
              </w:rPr>
            </w:pPr>
            <w:r w:rsidRPr="008B4331">
              <w:rPr>
                <w:rStyle w:val="BodyTextBold"/>
              </w:rPr>
              <w:t xml:space="preserve">Reference: </w:t>
            </w:r>
            <w:sdt>
              <w:sdtPr>
                <w:rPr>
                  <w:rStyle w:val="BodyTextBold"/>
                </w:rPr>
                <w:alias w:val="{{Form.Reference}}"/>
                <w:tag w:val="{&quot;templafy&quot;:{&quot;id&quot;:&quot;407f19ee-f1ff-4f3c-afbb-4368251b9f32&quot;}}"/>
                <w:id w:val="-929271422"/>
                <w:placeholder>
                  <w:docPart w:val="A0200E8E80414C5C8C6C767F7972FA1D"/>
                </w:placeholder>
              </w:sdtPr>
              <w:sdtContent>
                <w:r>
                  <w:rPr>
                    <w:rStyle w:val="BodyTextBold"/>
                  </w:rPr>
                  <w:t>R</w:t>
                </w:r>
                <w:r w:rsidR="000503E4">
                  <w:rPr>
                    <w:rStyle w:val="BodyTextBold"/>
                  </w:rPr>
                  <w:t>M</w:t>
                </w:r>
                <w:r>
                  <w:rPr>
                    <w:rStyle w:val="BodyTextBold"/>
                  </w:rPr>
                  <w:t>1557.1</w:t>
                </w:r>
                <w:r w:rsidR="000503E4">
                  <w:rPr>
                    <w:rStyle w:val="BodyTextBold"/>
                  </w:rPr>
                  <w:t>5</w:t>
                </w:r>
                <w:r>
                  <w:rPr>
                    <w:rStyle w:val="BodyTextBold"/>
                  </w:rPr>
                  <w:t xml:space="preserve"> PD</w:t>
                </w:r>
              </w:sdtContent>
            </w:sdt>
          </w:p>
          <w:p w14:paraId="26D3C828" w14:textId="77777777" w:rsidR="00FA2B03" w:rsidRDefault="00FA2B03" w:rsidP="008F689C">
            <w:pPr>
              <w:pStyle w:val="BodyText"/>
              <w:jc w:val="right"/>
            </w:pPr>
            <w:r w:rsidRPr="008B4331">
              <w:rPr>
                <w:rStyle w:val="BodyTextBold"/>
              </w:rPr>
              <w:t xml:space="preserve">Version: </w:t>
            </w:r>
            <w:sdt>
              <w:sdtPr>
                <w:rPr>
                  <w:rStyle w:val="BodyTextBold"/>
                </w:rPr>
                <w:alias w:val="{{Form.Version}}"/>
                <w:tag w:val="{&quot;templafy&quot;:{&quot;id&quot;:&quot;d519bb2d-56ea-47d6-9a95-571fd54d5c11&quot;}}"/>
                <w:id w:val="-1009366027"/>
                <w:placeholder>
                  <w:docPart w:val="A0200E8E80414C5C8C6C767F7972FA1D"/>
                </w:placeholder>
              </w:sdtPr>
              <w:sdtContent>
                <w:r>
                  <w:rPr>
                    <w:rStyle w:val="BodyTextBold"/>
                  </w:rPr>
                  <w:t>1.0</w:t>
                </w:r>
              </w:sdtContent>
            </w:sdt>
          </w:p>
        </w:tc>
      </w:tr>
    </w:tbl>
    <w:p w14:paraId="4B0AB8A9" w14:textId="77777777" w:rsidR="008B4331" w:rsidRDefault="008B4331">
      <w:pPr>
        <w:spacing w:before="0" w:after="160" w:line="259" w:lineRule="auto"/>
        <w:rPr>
          <w:rStyle w:val="Largetitle"/>
          <w:rFonts w:asciiTheme="minorHAnsi" w:hAnsiTheme="minorHAnsi"/>
          <w:color w:val="000000" w:themeColor="text1"/>
          <w:sz w:val="22"/>
        </w:rPr>
      </w:pPr>
      <w:r>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bCs/>
          <w:noProof/>
        </w:rPr>
      </w:sdtEndPr>
      <w:sdtContent>
        <w:p w14:paraId="755AF951" w14:textId="77777777" w:rsidR="008B4331" w:rsidRDefault="008B4331" w:rsidP="008B4331">
          <w:pPr>
            <w:pStyle w:val="Non-IndexingHeading1"/>
          </w:pPr>
          <w:r>
            <w:t>Contents</w:t>
          </w:r>
        </w:p>
        <w:p w14:paraId="769A93B7" w14:textId="10DBE7C6" w:rsidR="00D504D1" w:rsidRDefault="008B4331">
          <w:pPr>
            <w:pStyle w:val="TOC1"/>
            <w:rPr>
              <w:rFonts w:asciiTheme="minorHAnsi" w:eastAsiaTheme="minorEastAsia" w:hAnsiTheme="minorHAns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14531607" w:history="1">
            <w:r w:rsidR="00D504D1" w:rsidRPr="003A3A97">
              <w:rPr>
                <w:rStyle w:val="Hyperlink"/>
                <w:noProof/>
              </w:rPr>
              <w:t>1</w:t>
            </w:r>
            <w:r w:rsidR="00D504D1">
              <w:rPr>
                <w:rFonts w:asciiTheme="minorHAnsi" w:eastAsiaTheme="minorEastAsia" w:hAnsiTheme="minorHAnsi"/>
                <w:noProof/>
                <w:color w:val="auto"/>
                <w:kern w:val="2"/>
                <w:sz w:val="24"/>
                <w:szCs w:val="24"/>
                <w:lang w:eastAsia="en-GB"/>
                <w14:ligatures w14:val="standardContextual"/>
              </w:rPr>
              <w:tab/>
            </w:r>
            <w:r w:rsidR="00D504D1" w:rsidRPr="003A3A97">
              <w:rPr>
                <w:rStyle w:val="Hyperlink"/>
                <w:noProof/>
              </w:rPr>
              <w:t>PA CONSULTING GCLOUD PRICING DOCUMENT</w:t>
            </w:r>
            <w:r w:rsidR="00D504D1">
              <w:rPr>
                <w:noProof/>
                <w:webHidden/>
              </w:rPr>
              <w:tab/>
            </w:r>
            <w:r w:rsidR="00D504D1">
              <w:rPr>
                <w:noProof/>
                <w:webHidden/>
              </w:rPr>
              <w:fldChar w:fldCharType="begin"/>
            </w:r>
            <w:r w:rsidR="00D504D1">
              <w:rPr>
                <w:noProof/>
                <w:webHidden/>
              </w:rPr>
              <w:instrText xml:space="preserve"> PAGEREF _Toc214531607 \h </w:instrText>
            </w:r>
            <w:r w:rsidR="00D504D1">
              <w:rPr>
                <w:noProof/>
                <w:webHidden/>
              </w:rPr>
            </w:r>
            <w:r w:rsidR="00D504D1">
              <w:rPr>
                <w:noProof/>
                <w:webHidden/>
              </w:rPr>
              <w:fldChar w:fldCharType="separate"/>
            </w:r>
            <w:r w:rsidR="00D504D1">
              <w:rPr>
                <w:noProof/>
                <w:webHidden/>
              </w:rPr>
              <w:t>4</w:t>
            </w:r>
            <w:r w:rsidR="00D504D1">
              <w:rPr>
                <w:noProof/>
                <w:webHidden/>
              </w:rPr>
              <w:fldChar w:fldCharType="end"/>
            </w:r>
          </w:hyperlink>
        </w:p>
        <w:p w14:paraId="2321C825" w14:textId="31897811" w:rsidR="00D504D1" w:rsidRDefault="00D504D1">
          <w:pPr>
            <w:pStyle w:val="TOC2"/>
            <w:rPr>
              <w:rFonts w:eastAsiaTheme="minorEastAsia"/>
              <w:color w:val="auto"/>
              <w:kern w:val="2"/>
              <w:szCs w:val="24"/>
              <w:lang w:eastAsia="en-GB"/>
              <w14:ligatures w14:val="standardContextual"/>
            </w:rPr>
          </w:pPr>
          <w:hyperlink w:anchor="_Toc214531608" w:history="1">
            <w:r w:rsidRPr="003A3A97">
              <w:rPr>
                <w:rStyle w:val="Hyperlink"/>
              </w:rPr>
              <w:t>1.1</w:t>
            </w:r>
            <w:r>
              <w:rPr>
                <w:rFonts w:eastAsiaTheme="minorEastAsia"/>
                <w:color w:val="auto"/>
                <w:kern w:val="2"/>
                <w:szCs w:val="24"/>
                <w:lang w:eastAsia="en-GB"/>
                <w14:ligatures w14:val="standardContextual"/>
              </w:rPr>
              <w:tab/>
            </w:r>
            <w:r w:rsidRPr="003A3A97">
              <w:rPr>
                <w:rStyle w:val="Hyperlink"/>
              </w:rPr>
              <w:t>Pricing Mechanisms</w:t>
            </w:r>
            <w:r>
              <w:rPr>
                <w:webHidden/>
              </w:rPr>
              <w:tab/>
            </w:r>
            <w:r>
              <w:rPr>
                <w:webHidden/>
              </w:rPr>
              <w:fldChar w:fldCharType="begin"/>
            </w:r>
            <w:r>
              <w:rPr>
                <w:webHidden/>
              </w:rPr>
              <w:instrText xml:space="preserve"> PAGEREF _Toc214531608 \h </w:instrText>
            </w:r>
            <w:r>
              <w:rPr>
                <w:webHidden/>
              </w:rPr>
            </w:r>
            <w:r>
              <w:rPr>
                <w:webHidden/>
              </w:rPr>
              <w:fldChar w:fldCharType="separate"/>
            </w:r>
            <w:r>
              <w:rPr>
                <w:webHidden/>
              </w:rPr>
              <w:t>4</w:t>
            </w:r>
            <w:r>
              <w:rPr>
                <w:webHidden/>
              </w:rPr>
              <w:fldChar w:fldCharType="end"/>
            </w:r>
          </w:hyperlink>
        </w:p>
        <w:p w14:paraId="6208063C" w14:textId="240B88B9" w:rsidR="00D504D1" w:rsidRDefault="00D504D1">
          <w:pPr>
            <w:pStyle w:val="TOC2"/>
            <w:rPr>
              <w:rFonts w:eastAsiaTheme="minorEastAsia"/>
              <w:color w:val="auto"/>
              <w:kern w:val="2"/>
              <w:szCs w:val="24"/>
              <w:lang w:eastAsia="en-GB"/>
              <w14:ligatures w14:val="standardContextual"/>
            </w:rPr>
          </w:pPr>
          <w:hyperlink w:anchor="_Toc214531609" w:history="1">
            <w:r w:rsidRPr="003A3A97">
              <w:rPr>
                <w:rStyle w:val="Hyperlink"/>
              </w:rPr>
              <w:t>1.2</w:t>
            </w:r>
            <w:r>
              <w:rPr>
                <w:rFonts w:eastAsiaTheme="minorEastAsia"/>
                <w:color w:val="auto"/>
                <w:kern w:val="2"/>
                <w:szCs w:val="24"/>
                <w:lang w:eastAsia="en-GB"/>
                <w14:ligatures w14:val="standardContextual"/>
              </w:rPr>
              <w:tab/>
            </w:r>
            <w:r w:rsidRPr="003A3A97">
              <w:rPr>
                <w:rStyle w:val="Hyperlink"/>
              </w:rPr>
              <w:t>Pricing Assumptions</w:t>
            </w:r>
            <w:r>
              <w:rPr>
                <w:webHidden/>
              </w:rPr>
              <w:tab/>
            </w:r>
            <w:r>
              <w:rPr>
                <w:webHidden/>
              </w:rPr>
              <w:fldChar w:fldCharType="begin"/>
            </w:r>
            <w:r>
              <w:rPr>
                <w:webHidden/>
              </w:rPr>
              <w:instrText xml:space="preserve"> PAGEREF _Toc214531609 \h </w:instrText>
            </w:r>
            <w:r>
              <w:rPr>
                <w:webHidden/>
              </w:rPr>
            </w:r>
            <w:r>
              <w:rPr>
                <w:webHidden/>
              </w:rPr>
              <w:fldChar w:fldCharType="separate"/>
            </w:r>
            <w:r>
              <w:rPr>
                <w:webHidden/>
              </w:rPr>
              <w:t>4</w:t>
            </w:r>
            <w:r>
              <w:rPr>
                <w:webHidden/>
              </w:rPr>
              <w:fldChar w:fldCharType="end"/>
            </w:r>
          </w:hyperlink>
        </w:p>
        <w:p w14:paraId="68E420FC" w14:textId="415CC5DC" w:rsidR="00D504D1" w:rsidRDefault="00D504D1">
          <w:pPr>
            <w:pStyle w:val="TOC2"/>
            <w:rPr>
              <w:rFonts w:eastAsiaTheme="minorEastAsia"/>
              <w:color w:val="auto"/>
              <w:kern w:val="2"/>
              <w:szCs w:val="24"/>
              <w:lang w:eastAsia="en-GB"/>
              <w14:ligatures w14:val="standardContextual"/>
            </w:rPr>
          </w:pPr>
          <w:hyperlink w:anchor="_Toc214531610" w:history="1">
            <w:r w:rsidRPr="003A3A97">
              <w:rPr>
                <w:rStyle w:val="Hyperlink"/>
              </w:rPr>
              <w:t>1.3</w:t>
            </w:r>
            <w:r>
              <w:rPr>
                <w:rFonts w:eastAsiaTheme="minorEastAsia"/>
                <w:color w:val="auto"/>
                <w:kern w:val="2"/>
                <w:szCs w:val="24"/>
                <w:lang w:eastAsia="en-GB"/>
                <w14:ligatures w14:val="standardContextual"/>
              </w:rPr>
              <w:tab/>
            </w:r>
            <w:r w:rsidRPr="003A3A97">
              <w:rPr>
                <w:rStyle w:val="Hyperlink"/>
              </w:rPr>
              <w:t>Government Digital and Data Profession Capability Framework Rate Card Overview</w:t>
            </w:r>
            <w:r>
              <w:rPr>
                <w:webHidden/>
              </w:rPr>
              <w:tab/>
            </w:r>
            <w:r>
              <w:rPr>
                <w:webHidden/>
              </w:rPr>
              <w:fldChar w:fldCharType="begin"/>
            </w:r>
            <w:r>
              <w:rPr>
                <w:webHidden/>
              </w:rPr>
              <w:instrText xml:space="preserve"> PAGEREF _Toc214531610 \h </w:instrText>
            </w:r>
            <w:r>
              <w:rPr>
                <w:webHidden/>
              </w:rPr>
            </w:r>
            <w:r>
              <w:rPr>
                <w:webHidden/>
              </w:rPr>
              <w:fldChar w:fldCharType="separate"/>
            </w:r>
            <w:r>
              <w:rPr>
                <w:webHidden/>
              </w:rPr>
              <w:t>4</w:t>
            </w:r>
            <w:r>
              <w:rPr>
                <w:webHidden/>
              </w:rPr>
              <w:fldChar w:fldCharType="end"/>
            </w:r>
          </w:hyperlink>
        </w:p>
        <w:p w14:paraId="287A4782" w14:textId="12D240B0" w:rsidR="00225356" w:rsidRDefault="008B4331" w:rsidP="00225356">
          <w:pPr>
            <w:pStyle w:val="TOC3"/>
            <w:rPr>
              <w:b/>
              <w:bCs/>
              <w:noProof/>
            </w:rPr>
          </w:pPr>
          <w:r>
            <w:rPr>
              <w:b/>
              <w:bCs/>
              <w:noProof/>
            </w:rPr>
            <w:fldChar w:fldCharType="end"/>
          </w:r>
        </w:p>
      </w:sdtContent>
    </w:sdt>
    <w:bookmarkStart w:id="2" w:name="_Toc115440135" w:displacedByCustomXml="prev"/>
    <w:p w14:paraId="078AD49B" w14:textId="0CA81D57" w:rsidR="00FC75DA" w:rsidRDefault="00FC75DA" w:rsidP="00225356">
      <w:pPr>
        <w:pStyle w:val="TOC3"/>
      </w:pPr>
      <w:r>
        <w:br w:type="page"/>
      </w:r>
    </w:p>
    <w:bookmarkStart w:id="3" w:name="_Toc214531607"/>
    <w:bookmarkEnd w:id="2"/>
    <w:p w14:paraId="7405A542" w14:textId="29BDE5FA" w:rsidR="008B776D" w:rsidRDefault="0061411F" w:rsidP="00723409">
      <w:pPr>
        <w:pStyle w:val="Heading1"/>
      </w:pPr>
      <w:r w:rsidRPr="0061411F">
        <w:rPr>
          <w:noProof/>
        </w:rPr>
        <w:lastRenderedPageBreak/>
        <mc:AlternateContent>
          <mc:Choice Requires="wps">
            <w:drawing>
              <wp:anchor distT="0" distB="180340" distL="114300" distR="114300" simplePos="0" relativeHeight="251658243" behindDoc="0" locked="0" layoutInCell="1" allowOverlap="1" wp14:anchorId="7ED9EA61" wp14:editId="51FBDEF6">
                <wp:simplePos x="0" y="0"/>
                <wp:positionH relativeFrom="margin">
                  <wp:posOffset>0</wp:posOffset>
                </wp:positionH>
                <wp:positionV relativeFrom="margin">
                  <wp:posOffset>0</wp:posOffset>
                </wp:positionV>
                <wp:extent cx="6480000" cy="2736000"/>
                <wp:effectExtent l="0" t="0" r="0" b="7620"/>
                <wp:wrapTopAndBottom/>
                <wp:docPr id="485" name="Free-form: Shape 485"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80000" cy="2736000"/>
                        </a:xfrm>
                        <a:custGeom>
                          <a:avLst/>
                          <a:gdLst>
                            <a:gd name="connsiteX0" fmla="*/ 143100 w 6510655"/>
                            <a:gd name="connsiteY0" fmla="*/ 0 h 2738755"/>
                            <a:gd name="connsiteX1" fmla="*/ 6367555 w 6510655"/>
                            <a:gd name="connsiteY1" fmla="*/ 0 h 2738755"/>
                            <a:gd name="connsiteX2" fmla="*/ 6510655 w 6510655"/>
                            <a:gd name="connsiteY2" fmla="*/ 143100 h 2738755"/>
                            <a:gd name="connsiteX3" fmla="*/ 6510655 w 6510655"/>
                            <a:gd name="connsiteY3" fmla="*/ 2595655 h 2738755"/>
                            <a:gd name="connsiteX4" fmla="*/ 6367555 w 6510655"/>
                            <a:gd name="connsiteY4" fmla="*/ 2738755 h 2738755"/>
                            <a:gd name="connsiteX5" fmla="*/ 143100 w 6510655"/>
                            <a:gd name="connsiteY5" fmla="*/ 2738755 h 2738755"/>
                            <a:gd name="connsiteX6" fmla="*/ 0 w 6510655"/>
                            <a:gd name="connsiteY6" fmla="*/ 2595655 h 2738755"/>
                            <a:gd name="connsiteX7" fmla="*/ 0 w 6510655"/>
                            <a:gd name="connsiteY7" fmla="*/ 143100 h 2738755"/>
                            <a:gd name="connsiteX8" fmla="*/ 143100 w 6510655"/>
                            <a:gd name="connsiteY8" fmla="*/ 0 h 27387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510655" h="2738755">
                              <a:moveTo>
                                <a:pt x="143100" y="0"/>
                              </a:moveTo>
                              <a:lnTo>
                                <a:pt x="6367555" y="0"/>
                              </a:lnTo>
                              <a:cubicBezTo>
                                <a:pt x="6446587" y="0"/>
                                <a:pt x="6510655" y="64068"/>
                                <a:pt x="6510655" y="143100"/>
                              </a:cubicBezTo>
                              <a:lnTo>
                                <a:pt x="6510655" y="2595655"/>
                              </a:lnTo>
                              <a:cubicBezTo>
                                <a:pt x="6510655" y="2674687"/>
                                <a:pt x="6446587" y="2738755"/>
                                <a:pt x="6367555" y="2738755"/>
                              </a:cubicBezTo>
                              <a:lnTo>
                                <a:pt x="143100" y="2738755"/>
                              </a:lnTo>
                              <a:cubicBezTo>
                                <a:pt x="64068" y="2738755"/>
                                <a:pt x="0" y="2674687"/>
                                <a:pt x="0" y="2595655"/>
                              </a:cubicBezTo>
                              <a:lnTo>
                                <a:pt x="0" y="143100"/>
                              </a:lnTo>
                              <a:cubicBezTo>
                                <a:pt x="0" y="64068"/>
                                <a:pt x="64068" y="0"/>
                                <a:pt x="143100" y="0"/>
                              </a:cubicBezTo>
                              <a:close/>
                            </a:path>
                          </a:pathLst>
                        </a:custGeom>
                        <a:blipFill>
                          <a:blip r:embed="rId23"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14:sizeRelV relativeFrom="margin">
                  <wp14:pctHeight>0</wp14:pctHeight>
                </wp14:sizeRelV>
              </wp:anchor>
            </w:drawing>
          </mc:Choice>
          <mc:Fallback>
            <w:pict>
              <v:shape w14:anchorId="3EB82BA1" id="Free-form: Shape 485" o:spid="_x0000_s1026" alt="Clouds and blue sky" style="position:absolute;margin-left:0;margin-top:0;width:510.25pt;height:215.45pt;z-index:251658243;visibility:visible;mso-wrap-style:square;mso-width-percent:1000;mso-height-percent:0;mso-wrap-distance-left:9pt;mso-wrap-distance-top:0;mso-wrap-distance-right:9pt;mso-wrap-distance-bottom:14.2pt;mso-position-horizontal:absolute;mso-position-horizontal-relative:margin;mso-position-vertical:absolute;mso-position-vertical-relative:margin;mso-width-percent:1000;mso-height-percent:0;mso-width-relative:margin;mso-height-relative:margin;v-text-anchor:middle" coordsize="6510655,27387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" path="m143100,l6367555,v79032,,143100,64068,143100,143100l6510655,2595655v,79032,-64068,143100,-143100,143100l143100,2738755c64068,2738755,,2674687,,2595655l,143100c,64068,64068,,143100,xe" stroked="f" strokeweight="1pt">
                <v:fill r:id="rId24" o:title="Clouds and blue sky" recolor="t" rotate="t" type="frame"/>
                <v:stroke joinstyle="miter"/>
                <v:path arrowok="t" o:connecttype="custom" o:connectlocs="142426,0;6337574,0;6480000,142956;6480000,2593044;6337574,2736000;142426,2736000;0,2593044;0,142956;142426,0" o:connectangles="0,0,0,0,0,0,0,0,0"/>
                <o:lock v:ext="edit" aspectratio="t"/>
                <w10:wrap type="topAndBottom" anchorx="margin" anchory="margin"/>
              </v:shape>
            </w:pict>
          </mc:Fallback>
        </mc:AlternateContent>
      </w:r>
      <w:bookmarkStart w:id="4" w:name="_Toc102492603"/>
      <w:bookmarkStart w:id="5" w:name="_Toc103163027"/>
      <w:r w:rsidR="008B776D" w:rsidRPr="0055584C">
        <w:t>PA CONSULTING GCLOUD PRICING DOCUMENT</w:t>
      </w:r>
      <w:bookmarkEnd w:id="3"/>
      <w:bookmarkEnd w:id="4"/>
      <w:bookmarkEnd w:id="5"/>
      <w:r w:rsidR="002635B7">
        <w:t xml:space="preserve"> </w:t>
      </w:r>
    </w:p>
    <w:p w14:paraId="17A1B988" w14:textId="418E6C69" w:rsidR="008B776D" w:rsidRDefault="008B776D" w:rsidP="009A4971">
      <w:pPr>
        <w:pStyle w:val="Heading2"/>
      </w:pPr>
      <w:bookmarkStart w:id="6" w:name="_Toc102492604"/>
      <w:bookmarkStart w:id="7" w:name="_Toc103163028"/>
      <w:bookmarkStart w:id="8" w:name="_Toc214531608"/>
      <w:r>
        <w:t>Pricing Mechanisms</w:t>
      </w:r>
      <w:bookmarkEnd w:id="6"/>
      <w:bookmarkEnd w:id="7"/>
      <w:bookmarkEnd w:id="8"/>
      <w:r w:rsidR="000B0BAA">
        <w:t xml:space="preserve"> </w:t>
      </w:r>
    </w:p>
    <w:p w14:paraId="26842811" w14:textId="77777777" w:rsidR="00BC7E13" w:rsidRDefault="00BC7E13" w:rsidP="008B776D">
      <w:pPr>
        <w:pStyle w:val="BodyText"/>
      </w:pPr>
    </w:p>
    <w:p w14:paraId="62BC54B1" w14:textId="0F40F7C6" w:rsidR="00AF7501" w:rsidRDefault="00AF7501" w:rsidP="008B776D">
      <w:pPr>
        <w:pStyle w:val="BodyText"/>
      </w:pPr>
      <w:r>
        <w:t>Our pricing mechanisms are set out below.</w:t>
      </w:r>
      <w:r w:rsidR="00BA2C90">
        <w:t xml:space="preserve"> Where they refer to a SFIA rate card, these can </w:t>
      </w:r>
      <w:r w:rsidR="00400C9D">
        <w:t>be found</w:t>
      </w:r>
      <w:r w:rsidR="00BA2C90">
        <w:t xml:space="preserve"> in the next section. </w:t>
      </w:r>
    </w:p>
    <w:p w14:paraId="124E10E2" w14:textId="77777777" w:rsidR="00041B08" w:rsidRPr="00123040" w:rsidRDefault="00984284" w:rsidP="00984284">
      <w:pPr>
        <w:pStyle w:val="ListBullet"/>
      </w:pPr>
      <w:r w:rsidRPr="00123040">
        <w:rPr>
          <w:b/>
          <w:bCs/>
        </w:rPr>
        <w:t>T</w:t>
      </w:r>
      <w:r w:rsidR="00BC7E13" w:rsidRPr="00123040">
        <w:rPr>
          <w:b/>
          <w:bCs/>
        </w:rPr>
        <w:t>ime and materials</w:t>
      </w:r>
    </w:p>
    <w:p w14:paraId="33F690DD" w14:textId="2005BC98" w:rsidR="00BC7E13" w:rsidRPr="00123040" w:rsidRDefault="00B87F67" w:rsidP="00B86C3F">
      <w:pPr>
        <w:pStyle w:val="ListBullet2"/>
      </w:pPr>
      <w:r w:rsidRPr="00123040">
        <w:t xml:space="preserve">Fees for this </w:t>
      </w:r>
      <w:r w:rsidR="00B87EBE" w:rsidRPr="00123040">
        <w:t xml:space="preserve">pricing option will be based on </w:t>
      </w:r>
      <w:r w:rsidR="00BC7E13" w:rsidRPr="00123040">
        <w:t>the applicable</w:t>
      </w:r>
      <w:r w:rsidR="00984284" w:rsidRPr="00123040">
        <w:t xml:space="preserve"> </w:t>
      </w:r>
      <w:r w:rsidR="00DE32DF" w:rsidRPr="00DE32DF">
        <w:t>Government Digital and Data Profession Capability Framework</w:t>
      </w:r>
      <w:r w:rsidR="008F0121" w:rsidRPr="00123040">
        <w:t xml:space="preserve"> </w:t>
      </w:r>
      <w:r w:rsidR="00BC7E13" w:rsidRPr="00123040">
        <w:t>rate card (See below)</w:t>
      </w:r>
      <w:r w:rsidR="00F029AD" w:rsidRPr="00123040">
        <w:t xml:space="preserve">. </w:t>
      </w:r>
    </w:p>
    <w:p w14:paraId="27DA797D" w14:textId="77777777" w:rsidR="008B776D" w:rsidRPr="00123040" w:rsidRDefault="008B776D" w:rsidP="009A4971">
      <w:pPr>
        <w:pStyle w:val="Heading2"/>
      </w:pPr>
      <w:bookmarkStart w:id="9" w:name="_Toc102492605"/>
      <w:bookmarkStart w:id="10" w:name="_Toc103163029"/>
      <w:bookmarkStart w:id="11" w:name="_Toc214531609"/>
      <w:r w:rsidRPr="00123040">
        <w:t>Pricing Assumptions</w:t>
      </w:r>
      <w:bookmarkEnd w:id="9"/>
      <w:bookmarkEnd w:id="10"/>
      <w:bookmarkEnd w:id="11"/>
    </w:p>
    <w:p w14:paraId="7F722E9D" w14:textId="77777777" w:rsidR="008B776D" w:rsidRDefault="24F38F2C" w:rsidP="00400C9D">
      <w:pPr>
        <w:pStyle w:val="ListBullet"/>
        <w:numPr>
          <w:ilvl w:val="0"/>
          <w:numId w:val="32"/>
        </w:numPr>
      </w:pPr>
      <w:r w:rsidRPr="6B698EC8">
        <w:rPr>
          <w:b/>
          <w:bCs/>
        </w:rPr>
        <w:t xml:space="preserve">Consultant’s working day: </w:t>
      </w:r>
      <w:r w:rsidRPr="6B698EC8">
        <w:t>7.5 hours exclusive of travel and lunch</w:t>
      </w:r>
    </w:p>
    <w:p w14:paraId="5A732F4D" w14:textId="77777777" w:rsidR="008B776D" w:rsidRDefault="24F38F2C" w:rsidP="00400C9D">
      <w:pPr>
        <w:pStyle w:val="ListBullet"/>
        <w:numPr>
          <w:ilvl w:val="0"/>
          <w:numId w:val="32"/>
        </w:numPr>
      </w:pPr>
      <w:r w:rsidRPr="6B698EC8">
        <w:rPr>
          <w:b/>
          <w:bCs/>
        </w:rPr>
        <w:t xml:space="preserve">Working week: </w:t>
      </w:r>
      <w:r w:rsidRPr="6B698EC8">
        <w:t>Monday to Friday excluding national holidays</w:t>
      </w:r>
    </w:p>
    <w:p w14:paraId="0FEA76F7" w14:textId="77777777" w:rsidR="008B776D" w:rsidRDefault="24F38F2C" w:rsidP="00400C9D">
      <w:pPr>
        <w:pStyle w:val="ListBullet"/>
        <w:numPr>
          <w:ilvl w:val="0"/>
          <w:numId w:val="32"/>
        </w:numPr>
      </w:pPr>
      <w:r w:rsidRPr="6B698EC8">
        <w:rPr>
          <w:b/>
          <w:bCs/>
        </w:rPr>
        <w:t>Office hours:</w:t>
      </w:r>
      <w:r w:rsidRPr="6B698EC8">
        <w:t xml:space="preserve"> 9:00am to 5:00pm Monday to Friday</w:t>
      </w:r>
    </w:p>
    <w:p w14:paraId="30E29AFA" w14:textId="77777777" w:rsidR="008B776D" w:rsidRDefault="24F38F2C" w:rsidP="00400C9D">
      <w:pPr>
        <w:pStyle w:val="ListBullet"/>
        <w:numPr>
          <w:ilvl w:val="0"/>
          <w:numId w:val="32"/>
        </w:numPr>
      </w:pPr>
      <w:r w:rsidRPr="6B698EC8">
        <w:rPr>
          <w:b/>
          <w:bCs/>
        </w:rPr>
        <w:t>Travel, mileage subsistence</w:t>
      </w:r>
      <w:r w:rsidRPr="6B698EC8">
        <w:t>: Included in day rate within M25. Payable at the client’s standard travel and subsistence rates outside M25</w:t>
      </w:r>
    </w:p>
    <w:p w14:paraId="006039F9" w14:textId="77777777" w:rsidR="008B776D" w:rsidRPr="00035BB9" w:rsidRDefault="24F38F2C" w:rsidP="00400C9D">
      <w:pPr>
        <w:pStyle w:val="ListBullet2"/>
        <w:numPr>
          <w:ilvl w:val="0"/>
          <w:numId w:val="32"/>
        </w:numPr>
      </w:pPr>
      <w:r w:rsidRPr="6B698EC8">
        <w:t>Where client operational parameters require us to work a different working pattern, additional time will be charged at a pro rata hourly rate</w:t>
      </w:r>
    </w:p>
    <w:p w14:paraId="069CAE12" w14:textId="77777777" w:rsidR="008B776D" w:rsidRDefault="24F38F2C" w:rsidP="00400C9D">
      <w:pPr>
        <w:pStyle w:val="ListBullet"/>
        <w:numPr>
          <w:ilvl w:val="0"/>
          <w:numId w:val="32"/>
        </w:numPr>
      </w:pPr>
      <w:r w:rsidRPr="6B698EC8">
        <w:rPr>
          <w:b/>
          <w:bCs/>
        </w:rPr>
        <w:t xml:space="preserve">Mileage: </w:t>
      </w:r>
      <w:r w:rsidRPr="6B698EC8">
        <w:t>As for travel, mileage subsistence</w:t>
      </w:r>
    </w:p>
    <w:p w14:paraId="43CEAD40" w14:textId="77777777" w:rsidR="008B776D" w:rsidRPr="00DD524D" w:rsidRDefault="24F38F2C" w:rsidP="00400C9D">
      <w:pPr>
        <w:pStyle w:val="ListBullet"/>
        <w:numPr>
          <w:ilvl w:val="0"/>
          <w:numId w:val="32"/>
        </w:numPr>
        <w:rPr>
          <w:b/>
          <w:bCs/>
        </w:rPr>
      </w:pPr>
      <w:r w:rsidRPr="6B698EC8">
        <w:rPr>
          <w:b/>
          <w:bCs/>
        </w:rPr>
        <w:t xml:space="preserve">Professional indemnity insurance: </w:t>
      </w:r>
      <w:r w:rsidRPr="6B698EC8">
        <w:t>included in day rate</w:t>
      </w:r>
    </w:p>
    <w:p w14:paraId="6AD947C0" w14:textId="77777777" w:rsidR="008B776D" w:rsidRPr="009A4971" w:rsidRDefault="24F38F2C" w:rsidP="00400C9D">
      <w:pPr>
        <w:pStyle w:val="ListBullet"/>
        <w:numPr>
          <w:ilvl w:val="0"/>
          <w:numId w:val="32"/>
        </w:numPr>
        <w:rPr>
          <w:b/>
          <w:bCs/>
        </w:rPr>
      </w:pPr>
      <w:r w:rsidRPr="6B698EC8">
        <w:rPr>
          <w:b/>
          <w:bCs/>
        </w:rPr>
        <w:t>VAT:</w:t>
      </w:r>
      <w:r w:rsidRPr="6B698EC8">
        <w:t xml:space="preserve"> Is not included in these rates</w:t>
      </w:r>
    </w:p>
    <w:p w14:paraId="4CE04918" w14:textId="77777777" w:rsidR="009A4971" w:rsidRDefault="009A4971" w:rsidP="009A4971">
      <w:pPr>
        <w:pStyle w:val="ListBullet"/>
        <w:numPr>
          <w:ilvl w:val="0"/>
          <w:numId w:val="0"/>
        </w:numPr>
        <w:ind w:left="568" w:hanging="284"/>
        <w:rPr>
          <w:b/>
        </w:rPr>
      </w:pPr>
    </w:p>
    <w:p w14:paraId="2971F4B2" w14:textId="52A6BCE9" w:rsidR="009A4971" w:rsidRDefault="00DE32DF" w:rsidP="009A4971">
      <w:pPr>
        <w:pStyle w:val="Heading2"/>
      </w:pPr>
      <w:bookmarkStart w:id="12" w:name="_Toc214531610"/>
      <w:r w:rsidRPr="00DE32DF">
        <w:t>Government Digital and Data Profession Capability Framework</w:t>
      </w:r>
      <w:r w:rsidR="009A4971">
        <w:t xml:space="preserve"> Rate Card</w:t>
      </w:r>
      <w:r w:rsidR="00CC2DCA">
        <w:t xml:space="preserve"> Overview</w:t>
      </w:r>
      <w:bookmarkEnd w:id="12"/>
    </w:p>
    <w:p w14:paraId="493FA38B" w14:textId="737B20D2" w:rsidR="009A4971" w:rsidRPr="009A4971" w:rsidRDefault="6CD61CAB" w:rsidP="6B698EC8">
      <w:pPr>
        <w:pStyle w:val="ListBullet"/>
        <w:numPr>
          <w:ilvl w:val="0"/>
          <w:numId w:val="0"/>
        </w:numPr>
      </w:pPr>
      <w:r w:rsidRPr="6B698EC8">
        <w:t xml:space="preserve">Rate cards for this service are </w:t>
      </w:r>
      <w:r w:rsidR="00DE32DF">
        <w:t xml:space="preserve">as provided on the </w:t>
      </w:r>
      <w:proofErr w:type="spellStart"/>
      <w:r w:rsidR="00DE32DF">
        <w:t>GCloud</w:t>
      </w:r>
      <w:proofErr w:type="spellEnd"/>
      <w:r w:rsidR="00DE32DF">
        <w:t xml:space="preserve"> 15 Portal.</w:t>
      </w:r>
    </w:p>
    <w:p w14:paraId="72C86EFF" w14:textId="1759F244" w:rsidR="00DC2144" w:rsidRPr="00720032" w:rsidRDefault="00DC2144" w:rsidP="00414A0E">
      <w:pPr>
        <w:spacing w:before="0" w:after="160" w:line="259" w:lineRule="auto"/>
        <w:rPr>
          <w:b/>
          <w:bCs/>
          <w:highlight w:val="yellow"/>
        </w:rPr>
      </w:pPr>
    </w:p>
    <w:p w14:paraId="74D42900" w14:textId="77777777" w:rsidR="00DC2144" w:rsidRDefault="00DC2144">
      <w:pPr>
        <w:spacing w:before="0" w:after="160" w:line="259" w:lineRule="auto"/>
        <w:rPr>
          <w:b/>
          <w:bCs/>
        </w:rPr>
        <w:sectPr w:rsidR="00DC2144" w:rsidSect="007A4E93">
          <w:headerReference w:type="even" r:id="rId25"/>
          <w:footerReference w:type="even" r:id="rId26"/>
          <w:footerReference w:type="default" r:id="rId27"/>
          <w:headerReference w:type="first" r:id="rId28"/>
          <w:footerReference w:type="first" r:id="rId29"/>
          <w:type w:val="continuous"/>
          <w:pgSz w:w="11906" w:h="16838"/>
          <w:pgMar w:top="851" w:right="851" w:bottom="964" w:left="851" w:header="283" w:footer="369" w:gutter="0"/>
          <w:cols w:space="708"/>
          <w:docGrid w:linePitch="360"/>
        </w:sectPr>
      </w:pPr>
    </w:p>
    <w:p w14:paraId="7781FDE2" w14:textId="39971130" w:rsidR="00B32BC9"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14:paraId="7FD7ADE9" w14:textId="77777777" w:rsidTr="008F689C">
        <w:trPr>
          <w:trHeight w:val="1618"/>
        </w:trPr>
        <w:tc>
          <w:tcPr>
            <w:tcW w:w="5000" w:type="pct"/>
            <w:gridSpan w:val="2"/>
          </w:tcPr>
          <w:p w14:paraId="50F5C6C7" w14:textId="77777777" w:rsidR="005F57DA" w:rsidRPr="00544AE6" w:rsidRDefault="005F57DA" w:rsidP="008F689C">
            <w:pPr>
              <w:pStyle w:val="BodyText"/>
              <w:jc w:val="right"/>
              <w:rPr>
                <w:sz w:val="18"/>
                <w:szCs w:val="18"/>
              </w:rPr>
            </w:pPr>
            <w:r w:rsidRPr="00544AE6">
              <w:rPr>
                <w:noProof/>
                <w:sz w:val="18"/>
                <w:szCs w:val="18"/>
              </w:rPr>
              <w:drawing>
                <wp:inline distT="0" distB="0" distL="0" distR="0" wp14:anchorId="5D38F672" wp14:editId="6D535EEF">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14:paraId="03426BC5" w14:textId="77777777" w:rsidTr="00AC2105">
        <w:trPr>
          <w:trHeight w:val="10189"/>
        </w:trPr>
        <w:tc>
          <w:tcPr>
            <w:tcW w:w="2558" w:type="pct"/>
            <w:vAlign w:val="bottom"/>
          </w:tcPr>
          <w:p w14:paraId="1037B9E2" w14:textId="77777777" w:rsidR="005F57DA" w:rsidRPr="0060155A" w:rsidRDefault="005F57DA" w:rsidP="0060155A">
            <w:pPr>
              <w:rPr>
                <w:rStyle w:val="BodyTextBold"/>
              </w:rPr>
            </w:pPr>
            <w:r w:rsidRPr="0060155A">
              <w:rPr>
                <w:rStyle w:val="BodyTextBold"/>
              </w:rPr>
              <w:t>About PA.</w:t>
            </w:r>
          </w:p>
          <w:p w14:paraId="44E2DEDB" w14:textId="77777777" w:rsidR="005F57DA" w:rsidRPr="0060155A" w:rsidRDefault="005F57DA" w:rsidP="0060155A">
            <w:pPr>
              <w:rPr>
                <w:sz w:val="20"/>
                <w:szCs w:val="20"/>
              </w:rPr>
            </w:pPr>
          </w:p>
          <w:p w14:paraId="4E8C4389" w14:textId="77777777" w:rsidR="00094787" w:rsidRPr="00094787" w:rsidRDefault="00094787" w:rsidP="00094787">
            <w:pPr>
              <w:rPr>
                <w:sz w:val="20"/>
                <w:szCs w:val="20"/>
              </w:rPr>
            </w:pPr>
            <w:r w:rsidRPr="00094787">
              <w:rPr>
                <w:sz w:val="20"/>
                <w:szCs w:val="20"/>
              </w:rPr>
              <w:t xml:space="preserve">We believe in the power of ingenuity to build a positive human future. </w:t>
            </w:r>
          </w:p>
          <w:p w14:paraId="7607BFA6" w14:textId="77777777" w:rsidR="00094787" w:rsidRPr="00094787" w:rsidRDefault="00094787" w:rsidP="00094787">
            <w:pPr>
              <w:rPr>
                <w:sz w:val="20"/>
                <w:szCs w:val="20"/>
              </w:rPr>
            </w:pPr>
            <w:r w:rsidRPr="00094787">
              <w:rPr>
                <w:sz w:val="20"/>
                <w:szCs w:val="20"/>
              </w:rPr>
              <w:t>As strategies, technologies, and innovation collide, we create opportunity from complexity.</w:t>
            </w:r>
          </w:p>
          <w:p w14:paraId="22503E30" w14:textId="77777777" w:rsidR="00094787" w:rsidRPr="00094787" w:rsidRDefault="00094787" w:rsidP="00094787">
            <w:pPr>
              <w:rPr>
                <w:sz w:val="20"/>
                <w:szCs w:val="20"/>
              </w:rPr>
            </w:pPr>
            <w:r w:rsidRPr="00094787">
              <w:rPr>
                <w:sz w:val="20"/>
                <w:szCs w:val="20"/>
              </w:rPr>
              <w:t>Our diverse teams of experts combine innovative thinking and breakthrough technologies to progress further, faster. Our clients adapt and transform, and together we achieve enduring results.</w:t>
            </w:r>
          </w:p>
          <w:p w14:paraId="7B6E8D14" w14:textId="77777777" w:rsidR="00094787" w:rsidRPr="00094787" w:rsidRDefault="00094787" w:rsidP="00094787">
            <w:pPr>
              <w:rPr>
                <w:sz w:val="20"/>
                <w:szCs w:val="20"/>
              </w:rPr>
            </w:pPr>
            <w:r w:rsidRPr="00094787">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5B2729B5" w14:textId="77777777" w:rsidR="0060155A" w:rsidRPr="0060155A" w:rsidRDefault="00094787" w:rsidP="00094787">
            <w:pPr>
              <w:rPr>
                <w:sz w:val="20"/>
                <w:szCs w:val="20"/>
              </w:rPr>
            </w:pPr>
            <w:r w:rsidRPr="00094787">
              <w:rPr>
                <w:sz w:val="20"/>
                <w:szCs w:val="20"/>
              </w:rPr>
              <w:t>Our teams operate globally from offices across the UK, Ireland, US, Nordics, and Netherlands.</w:t>
            </w:r>
          </w:p>
          <w:p w14:paraId="0877DEE5" w14:textId="77777777" w:rsidR="0060155A" w:rsidRPr="0060155A" w:rsidRDefault="0060155A" w:rsidP="0060155A">
            <w:pPr>
              <w:rPr>
                <w:sz w:val="20"/>
                <w:szCs w:val="20"/>
              </w:rPr>
            </w:pPr>
          </w:p>
          <w:p w14:paraId="79AEBE5F" w14:textId="77777777" w:rsidR="005F57DA" w:rsidRPr="0060155A" w:rsidRDefault="005F57DA" w:rsidP="0060155A">
            <w:pPr>
              <w:rPr>
                <w:rStyle w:val="BodyTextBold"/>
              </w:rPr>
            </w:pPr>
            <w:r w:rsidRPr="0060155A">
              <w:rPr>
                <w:rStyle w:val="BodyTextBold"/>
              </w:rPr>
              <w:t>PA. Bringing Ingenuity to Life.</w:t>
            </w:r>
          </w:p>
          <w:p w14:paraId="3FCA31C8" w14:textId="77777777" w:rsidR="005F57DA" w:rsidRPr="00E36EB2" w:rsidRDefault="005F57DA" w:rsidP="008F689C">
            <w:pPr>
              <w:pStyle w:val="BodyText"/>
              <w:rPr>
                <w:rStyle w:val="BodyTextBold"/>
                <w:sz w:val="20"/>
                <w:szCs w:val="20"/>
              </w:rPr>
            </w:pPr>
            <w:r w:rsidRPr="00E36EB2">
              <w:rPr>
                <w:noProof/>
                <w:sz w:val="20"/>
                <w:szCs w:val="20"/>
              </w:rPr>
              <w:drawing>
                <wp:inline distT="0" distB="0" distL="0" distR="0" wp14:anchorId="326DE9C4" wp14:editId="3DADD041">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4AE49574" w14:textId="77777777" w:rsidR="005F57DA" w:rsidRDefault="005F57DA" w:rsidP="008F689C">
            <w:r w:rsidRPr="00E36EB2">
              <w:rPr>
                <w:sz w:val="20"/>
                <w:szCs w:val="20"/>
              </w:rPr>
              <w:t xml:space="preserve">Discover more at </w:t>
            </w:r>
            <w:hyperlink r:id="rId30" w:history="1">
              <w:r w:rsidRPr="00E36EB2">
                <w:rPr>
                  <w:rStyle w:val="Hyperlink"/>
                  <w:sz w:val="20"/>
                  <w:szCs w:val="20"/>
                </w:rPr>
                <w:t>paconsulting.com</w:t>
              </w:r>
            </w:hyperlink>
            <w:r w:rsidRPr="00E36EB2">
              <w:rPr>
                <w:sz w:val="20"/>
                <w:szCs w:val="20"/>
              </w:rPr>
              <w:t xml:space="preserve"> and connect with PA on </w:t>
            </w:r>
            <w:hyperlink r:id="rId31" w:history="1">
              <w:r w:rsidRPr="00094787">
                <w:rPr>
                  <w:rStyle w:val="Hyperlink"/>
                  <w:sz w:val="20"/>
                  <w:szCs w:val="20"/>
                </w:rPr>
                <w:t>LinkedIn</w:t>
              </w:r>
            </w:hyperlink>
            <w:r w:rsidRPr="00E36EB2">
              <w:rPr>
                <w:sz w:val="20"/>
                <w:szCs w:val="20"/>
              </w:rPr>
              <w:t xml:space="preserve"> and </w:t>
            </w:r>
            <w:hyperlink r:id="rId32" w:history="1">
              <w:r w:rsidRPr="00E36EB2">
                <w:rPr>
                  <w:rStyle w:val="Hyperlink"/>
                  <w:sz w:val="20"/>
                  <w:szCs w:val="20"/>
                </w:rPr>
                <w:t>Twitter</w:t>
              </w:r>
            </w:hyperlink>
            <w:r w:rsidRPr="00E36EB2">
              <w:rPr>
                <w:sz w:val="20"/>
                <w:szCs w:val="20"/>
              </w:rPr>
              <w:t>.</w:t>
            </w:r>
          </w:p>
        </w:tc>
        <w:tc>
          <w:tcPr>
            <w:tcW w:w="2442" w:type="pct"/>
            <w:vAlign w:val="bottom"/>
          </w:tcPr>
          <w:sdt>
            <w:sdtPr>
              <w:rPr>
                <w:b/>
                <w:bCs/>
                <w:color w:val="FFFFFF" w:themeColor="background1"/>
                <w:sz w:val="18"/>
                <w:szCs w:val="18"/>
              </w:rPr>
              <w:alias w:val="{{Form.Office.Office}}"/>
              <w:tag w:val="{&quot;templafy&quot;:{&quot;id&quot;:&quot;06d6ea17-ec98-4bc7-ab55-21f72e94d279&quot;}}"/>
              <w:id w:val="648405852"/>
              <w:placeholder>
                <w:docPart w:val="FF7E25BD7B234E55993550A5095B1023"/>
              </w:placeholder>
            </w:sdtPr>
            <w:sdtContent>
              <w:p w14:paraId="3E466E23" w14:textId="77777777" w:rsidR="007A4FF5" w:rsidRDefault="001D0091">
                <w:pPr>
                  <w:pStyle w:val="BodyText"/>
                  <w:rPr>
                    <w:color w:val="FFFFFF" w:themeColor="background1"/>
                    <w:sz w:val="18"/>
                    <w:szCs w:val="18"/>
                  </w:rPr>
                </w:pPr>
                <w:r>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5a3d1239-9f1c-4a2e-89f3-8d0276007a29&quot;}}"/>
              <w:id w:val="-1836526827"/>
              <w:placeholder>
                <w:docPart w:val="0BC167E248B24647B956154642037716"/>
              </w:placeholder>
            </w:sdtPr>
            <w:sdtContent>
              <w:p w14:paraId="2EFC1D3E" w14:textId="77777777" w:rsidR="007A4FF5" w:rsidRDefault="001D0091">
                <w:pPr>
                  <w:pStyle w:val="BodyText"/>
                  <w:rPr>
                    <w:color w:val="FFFFFF" w:themeColor="background1"/>
                    <w:sz w:val="18"/>
                    <w:szCs w:val="18"/>
                  </w:rPr>
                </w:pPr>
                <w:r>
                  <w:rPr>
                    <w:color w:val="FFFFFF" w:themeColor="background1"/>
                    <w:sz w:val="18"/>
                    <w:szCs w:val="18"/>
                  </w:rPr>
                  <w:t xml:space="preserve">10 </w:t>
                </w:r>
                <w:proofErr w:type="spellStart"/>
                <w:r>
                  <w:rPr>
                    <w:color w:val="FFFFFF" w:themeColor="background1"/>
                    <w:sz w:val="18"/>
                    <w:szCs w:val="18"/>
                  </w:rPr>
                  <w:t>Bressenden</w:t>
                </w:r>
                <w:proofErr w:type="spellEnd"/>
                <w:r>
                  <w:rPr>
                    <w:color w:val="FFFFFF" w:themeColor="background1"/>
                    <w:sz w:val="18"/>
                    <w:szCs w:val="18"/>
                  </w:rPr>
                  <w:t xml:space="preserve"> Place </w:t>
                </w:r>
              </w:p>
              <w:p w14:paraId="18FA95EA" w14:textId="77777777" w:rsidR="007A4FF5" w:rsidRDefault="001D0091">
                <w:pPr>
                  <w:pStyle w:val="BodyText"/>
                  <w:rPr>
                    <w:color w:val="FFFFFF" w:themeColor="background1"/>
                    <w:sz w:val="18"/>
                    <w:szCs w:val="18"/>
                  </w:rPr>
                </w:pPr>
                <w:r>
                  <w:rPr>
                    <w:color w:val="FFFFFF" w:themeColor="background1"/>
                    <w:sz w:val="18"/>
                    <w:szCs w:val="18"/>
                  </w:rPr>
                  <w:t>London</w:t>
                </w:r>
              </w:p>
              <w:p w14:paraId="6055E2EF" w14:textId="77777777" w:rsidR="007A4FF5" w:rsidRDefault="001D0091">
                <w:pPr>
                  <w:pStyle w:val="BodyText"/>
                  <w:rPr>
                    <w:color w:val="FFFFFF" w:themeColor="background1"/>
                    <w:sz w:val="18"/>
                    <w:szCs w:val="18"/>
                  </w:rPr>
                </w:pPr>
                <w:r>
                  <w:rPr>
                    <w:color w:val="FFFFFF" w:themeColor="background1"/>
                    <w:sz w:val="18"/>
                    <w:szCs w:val="18"/>
                  </w:rPr>
                  <w:t>SW1E 5DN</w:t>
                </w:r>
              </w:p>
              <w:p w14:paraId="59EFDC1D" w14:textId="77777777" w:rsidR="007A4FF5" w:rsidRDefault="001D0091">
                <w:pPr>
                  <w:pStyle w:val="BodyText"/>
                  <w:rPr>
                    <w:color w:val="FFFFFF" w:themeColor="background1"/>
                    <w:sz w:val="18"/>
                    <w:szCs w:val="18"/>
                  </w:rPr>
                </w:pPr>
                <w:r>
                  <w:rPr>
                    <w:color w:val="FFFFFF" w:themeColor="background1"/>
                    <w:sz w:val="18"/>
                    <w:szCs w:val="18"/>
                  </w:rPr>
                  <w:t xml:space="preserve"> +44 20 7730 9000</w:t>
                </w:r>
              </w:p>
            </w:sdtContent>
          </w:sdt>
          <w:p w14:paraId="61DC36F3" w14:textId="77777777" w:rsidR="005F57DA" w:rsidRPr="00094787"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46b056e9-05ad-41e7-8796-168636de46bd&quot;}}"/>
              <w:id w:val="2099358042"/>
              <w:placeholder>
                <w:docPart w:val="B85EE71A1888433BAD654A6D1C279D7B"/>
              </w:placeholder>
            </w:sdtPr>
            <w:sdtContent>
              <w:p w14:paraId="5834F020" w14:textId="77777777" w:rsidR="007A4FF5" w:rsidRDefault="001D0091">
                <w:pPr>
                  <w:pStyle w:val="BodyText"/>
                  <w:rPr>
                    <w:color w:val="FFFFFF" w:themeColor="background1"/>
                    <w:sz w:val="18"/>
                    <w:szCs w:val="18"/>
                  </w:rPr>
                </w:pPr>
                <w:r>
                  <w:rPr>
                    <w:color w:val="FFFFFF" w:themeColor="background1"/>
                    <w:sz w:val="18"/>
                    <w:szCs w:val="18"/>
                  </w:rPr>
                  <w:t xml:space="preserve">This proposal has been prepared by PA Consulting Group </w:t>
                </w:r>
                <w:proofErr w:type="gramStart"/>
                <w:r>
                  <w:rPr>
                    <w:color w:val="FFFFFF" w:themeColor="background1"/>
                    <w:sz w:val="18"/>
                    <w:szCs w:val="18"/>
                  </w:rPr>
                  <w:t>on the basis of</w:t>
                </w:r>
                <w:proofErr w:type="gramEnd"/>
                <w:r>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1ECF264" w14:textId="77777777" w:rsidR="005F57DA" w:rsidRDefault="005F57DA" w:rsidP="00AC2105">
            <w:pPr>
              <w:pStyle w:val="BodyText"/>
              <w:rPr>
                <w:color w:val="FFFFFF" w:themeColor="background1"/>
                <w:sz w:val="18"/>
                <w:szCs w:val="18"/>
              </w:rPr>
            </w:pPr>
          </w:p>
          <w:p w14:paraId="7A1B95FB" w14:textId="77777777" w:rsidR="00B05958" w:rsidRPr="00B05958" w:rsidRDefault="00B05958" w:rsidP="00AC2105">
            <w:pPr>
              <w:pStyle w:val="BodyText"/>
              <w:rPr>
                <w:b/>
                <w:bCs/>
                <w:color w:val="FFFFFF" w:themeColor="background1"/>
                <w:sz w:val="18"/>
                <w:szCs w:val="18"/>
              </w:rPr>
            </w:pPr>
            <w:r w:rsidRPr="00B05958">
              <w:rPr>
                <w:b/>
                <w:bCs/>
                <w:color w:val="FFFFFF" w:themeColor="background1"/>
                <w:sz w:val="18"/>
                <w:szCs w:val="18"/>
              </w:rPr>
              <w:t>paconsulting.com</w:t>
            </w:r>
          </w:p>
          <w:p w14:paraId="0F55AC1C" w14:textId="77777777" w:rsidR="00B05958" w:rsidRPr="00544AE6" w:rsidRDefault="00B05958" w:rsidP="00AC2105">
            <w:pPr>
              <w:pStyle w:val="BodyText"/>
              <w:rPr>
                <w:color w:val="FFFFFF" w:themeColor="background1"/>
                <w:sz w:val="18"/>
                <w:szCs w:val="18"/>
              </w:rPr>
            </w:pPr>
          </w:p>
          <w:p w14:paraId="64B86431" w14:textId="77777777" w:rsidR="005F57DA" w:rsidRPr="00544AE6" w:rsidRDefault="005F57DA" w:rsidP="00AC2105">
            <w:pPr>
              <w:pStyle w:val="BodyText"/>
              <w:rPr>
                <w:color w:val="FFFFFF" w:themeColor="background1"/>
                <w:sz w:val="18"/>
                <w:szCs w:val="18"/>
              </w:rPr>
            </w:pPr>
            <w:r w:rsidRPr="00544AE6">
              <w:rPr>
                <w:b/>
                <w:bCs/>
                <w:color w:val="FFFFFF" w:themeColor="background1"/>
                <w:sz w:val="18"/>
                <w:szCs w:val="18"/>
              </w:rPr>
              <w:t>All rights reserved</w:t>
            </w:r>
          </w:p>
          <w:p w14:paraId="10E8AA95" w14:textId="77777777" w:rsidR="005F57DA" w:rsidRPr="00544AE6" w:rsidRDefault="005F57DA" w:rsidP="00AC2105">
            <w:pPr>
              <w:pStyle w:val="BodyText"/>
              <w:rPr>
                <w:b/>
                <w:bCs/>
                <w:color w:val="FFFFFF" w:themeColor="background1"/>
                <w:sz w:val="18"/>
                <w:szCs w:val="18"/>
              </w:rPr>
            </w:pPr>
            <w:r w:rsidRPr="00544AE6">
              <w:rPr>
                <w:b/>
                <w:bCs/>
                <w:color w:val="FFFFFF" w:themeColor="background1"/>
                <w:sz w:val="18"/>
                <w:szCs w:val="18"/>
              </w:rPr>
              <w:t>© PA Knowledge Limited 202</w:t>
            </w:r>
            <w:r w:rsidR="009E4E7C">
              <w:rPr>
                <w:b/>
                <w:bCs/>
                <w:color w:val="FFFFFF" w:themeColor="background1"/>
                <w:sz w:val="18"/>
                <w:szCs w:val="18"/>
              </w:rPr>
              <w:t>4</w:t>
            </w:r>
          </w:p>
          <w:p w14:paraId="48E4D67E" w14:textId="77777777" w:rsidR="005F57DA" w:rsidRPr="00544AE6"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4e8ccf95-5f06-4b4b-b915-68b81c909045&quot;}}"/>
              <w:id w:val="105931452"/>
              <w:placeholder>
                <w:docPart w:val="C96BB023EED0407DACF3A078CA5BB6E0"/>
              </w:placeholder>
            </w:sdtPr>
            <w:sdtContent>
              <w:p w14:paraId="0E057ABD" w14:textId="77777777" w:rsidR="007A4FF5" w:rsidRDefault="001D0091">
                <w:pPr>
                  <w:pStyle w:val="BodyText"/>
                  <w:rPr>
                    <w:color w:val="FFFFFF" w:themeColor="background1"/>
                    <w:sz w:val="18"/>
                    <w:szCs w:val="18"/>
                  </w:rPr>
                </w:pPr>
                <w:r>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Pr>
                    <w:color w:val="FFFFFF" w:themeColor="background1"/>
                    <w:sz w:val="18"/>
                    <w:szCs w:val="18"/>
                  </w:rPr>
                  <w:t>In the event that</w:t>
                </w:r>
                <w:proofErr w:type="gramEnd"/>
                <w:r>
                  <w:rPr>
                    <w:color w:val="FFFFFF" w:themeColor="background1"/>
                    <w:sz w:val="18"/>
                    <w:szCs w:val="18"/>
                  </w:rPr>
                  <w:t xml:space="preserve"> you receive this document in error, you should return it to PA Consulting Group, 10 </w:t>
                </w:r>
                <w:proofErr w:type="spellStart"/>
                <w:r>
                  <w:rPr>
                    <w:color w:val="FFFFFF" w:themeColor="background1"/>
                    <w:sz w:val="18"/>
                    <w:szCs w:val="18"/>
                  </w:rPr>
                  <w:t>Bressenden</w:t>
                </w:r>
                <w:proofErr w:type="spellEnd"/>
                <w:r>
                  <w:rPr>
                    <w:color w:val="FFFFFF" w:themeColor="background1"/>
                    <w:sz w:val="18"/>
                    <w:szCs w:val="18"/>
                  </w:rPr>
                  <w:t xml:space="preserve"> Place, London, SW1E 5DN. PA Consulting Group accepts no liability whatsoever should an unauthorised recipient of this proposal act on its contents.</w:t>
                </w:r>
              </w:p>
            </w:sdtContent>
          </w:sdt>
        </w:tc>
      </w:tr>
    </w:tbl>
    <w:p w14:paraId="262D2681" w14:textId="77777777" w:rsidR="00B32BC9" w:rsidRPr="00A13554" w:rsidRDefault="00D72AEC" w:rsidP="00A13554">
      <w:pPr>
        <w:pStyle w:val="BodyText"/>
      </w:pPr>
      <w:r>
        <w:rPr>
          <w:noProof/>
        </w:rPr>
        <mc:AlternateContent>
          <mc:Choice Requires="wpg">
            <w:drawing>
              <wp:anchor distT="0" distB="0" distL="114300" distR="114300" simplePos="0" relativeHeight="251658240" behindDoc="1" locked="0" layoutInCell="1" allowOverlap="1" wp14:anchorId="501B3577" wp14:editId="3EDEE6A1">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46F1EB" id="Group 45" o:spid="_x0000_s1026" style="position:absolute;margin-left:0;margin-top:0;width:648.9pt;height:917.85pt;z-index:-251658240;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A13554" w:rsidSect="007A4E93">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DC735" w14:textId="77777777" w:rsidR="002A04AD" w:rsidRDefault="002A04AD" w:rsidP="0096780F">
      <w:pPr>
        <w:spacing w:before="0" w:after="0"/>
      </w:pPr>
      <w:r>
        <w:separator/>
      </w:r>
    </w:p>
  </w:endnote>
  <w:endnote w:type="continuationSeparator" w:id="0">
    <w:p w14:paraId="7B2ED648" w14:textId="77777777" w:rsidR="002A04AD" w:rsidRDefault="002A04AD" w:rsidP="0096780F">
      <w:pPr>
        <w:spacing w:before="0" w:after="0"/>
      </w:pPr>
      <w:r>
        <w:continuationSeparator/>
      </w:r>
    </w:p>
  </w:endnote>
  <w:endnote w:type="continuationNotice" w:id="1">
    <w:p w14:paraId="70344687" w14:textId="77777777" w:rsidR="002A04AD" w:rsidRDefault="002A04A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7EFB1" w14:textId="77777777" w:rsidR="00450F2A"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899BF" w14:textId="1B1882A9" w:rsidR="00F26A85" w:rsidRDefault="00000000"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0c39ad40-d7c8-4820-9c9a-252b5a125bff&quot;}}"/>
        <w:id w:val="-2004806283"/>
        <w:placeholder>
          <w:docPart w:val="832D1845368A472EBD00C30DB232A421"/>
        </w:placeholder>
      </w:sdtPr>
      <w:sdtContent>
        <w:r w:rsidR="001D0091">
          <w:t xml:space="preserve"> Confidential between PA and </w:t>
        </w:r>
        <w:proofErr w:type="spellStart"/>
        <w:r w:rsidR="001D0091">
          <w:t>G</w:t>
        </w:r>
        <w:r w:rsidR="00D504D1">
          <w:t>C</w:t>
        </w:r>
        <w:r w:rsidR="001D0091">
          <w:t>loud</w:t>
        </w:r>
        <w:proofErr w:type="spellEnd"/>
        <w:r w:rsidR="001D0091">
          <w:t xml:space="preserve"> Users</w:t>
        </w:r>
      </w:sdtContent>
    </w:sdt>
    <w:r w:rsidR="007307A4" w:rsidRPr="005C0008">
      <w:t xml:space="preserve"> </w:t>
    </w:r>
    <w:r w:rsidR="005C0008" w:rsidRPr="005C0008">
      <w:t>© PA Knowledge Limited</w:t>
    </w:r>
  </w:p>
  <w:p w14:paraId="22DF0443" w14:textId="77777777" w:rsidR="00F26A85" w:rsidRPr="00EE7FFB" w:rsidRDefault="004729F8" w:rsidP="004364D8">
    <w:pPr>
      <w:pStyle w:val="Footer"/>
    </w:pPr>
    <w:r w:rsidRPr="00EE7FFB">
      <w:fldChar w:fldCharType="begin"/>
    </w:r>
    <w:r w:rsidRPr="00EE7FFB">
      <w:instrText xml:space="preserve"> PAGE  \* Arabic  \* MERGEFORMAT </w:instrText>
    </w:r>
    <w:r w:rsidRPr="00EE7FFB">
      <w:fldChar w:fldCharType="separate"/>
    </w:r>
    <w:r>
      <w:t>8</w:t>
    </w:r>
    <w:r w:rsidRPr="00EE7FFB">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5DF9" w14:textId="77777777" w:rsidR="00450F2A"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B7FB3" w14:textId="77777777" w:rsidR="002A04AD" w:rsidRDefault="002A04AD" w:rsidP="0096780F">
      <w:pPr>
        <w:spacing w:before="0" w:after="0"/>
      </w:pPr>
      <w:r>
        <w:separator/>
      </w:r>
    </w:p>
  </w:footnote>
  <w:footnote w:type="continuationSeparator" w:id="0">
    <w:p w14:paraId="436BCDEB" w14:textId="77777777" w:rsidR="002A04AD" w:rsidRDefault="002A04AD" w:rsidP="0096780F">
      <w:pPr>
        <w:spacing w:before="0" w:after="0"/>
      </w:pPr>
      <w:r>
        <w:continuationSeparator/>
      </w:r>
    </w:p>
  </w:footnote>
  <w:footnote w:type="continuationNotice" w:id="1">
    <w:p w14:paraId="194CF16D" w14:textId="77777777" w:rsidR="002A04AD" w:rsidRDefault="002A04A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889C1" w14:textId="77777777" w:rsidR="00450F2A"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86F4" w14:textId="77777777" w:rsidR="00450F2A"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68BF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CE234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966343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6EA24D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F29B8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0085C5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8797"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29C13EA"/>
    <w:multiLevelType w:val="hybridMultilevel"/>
    <w:tmpl w:val="3BCC6406"/>
    <w:lvl w:ilvl="0" w:tplc="37365A58">
      <w:start w:val="1"/>
      <w:numFmt w:val="bullet"/>
      <w:lvlText w:val=""/>
      <w:lvlJc w:val="left"/>
      <w:pPr>
        <w:ind w:left="360" w:hanging="360"/>
      </w:pPr>
      <w:rPr>
        <w:rFonts w:ascii="Symbol" w:hAnsi="Symbol" w:hint="default"/>
        <w:color w:val="008ED6"/>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5" w15:restartNumberingAfterBreak="0">
    <w:nsid w:val="17B10A48"/>
    <w:multiLevelType w:val="multilevel"/>
    <w:tmpl w:val="22A4411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17E86470"/>
    <w:multiLevelType w:val="multilevel"/>
    <w:tmpl w:val="F5741D3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D237639"/>
    <w:multiLevelType w:val="hybridMultilevel"/>
    <w:tmpl w:val="5E3E0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E45028C"/>
    <w:multiLevelType w:val="multilevel"/>
    <w:tmpl w:val="0BAE6AAE"/>
    <w:lvl w:ilvl="0">
      <w:start w:val="1"/>
      <w:numFmt w:val="bullet"/>
      <w:pStyle w:val="ListBullet"/>
      <w:lvlText w:val=""/>
      <w:lvlJc w:val="left"/>
      <w:pPr>
        <w:ind w:left="568" w:hanging="284"/>
      </w:pPr>
      <w:rPr>
        <w:rFonts w:ascii="Symbol" w:hAnsi="Symbol" w:hint="default"/>
        <w:color w:val="EA0027"/>
      </w:rPr>
    </w:lvl>
    <w:lvl w:ilvl="1">
      <w:start w:val="1"/>
      <w:numFmt w:val="bullet"/>
      <w:pStyle w:val="ListBullet2"/>
      <w:lvlText w:val="-"/>
      <w:lvlJc w:val="left"/>
      <w:pPr>
        <w:ind w:left="851" w:hanging="283"/>
      </w:pPr>
      <w:rPr>
        <w:rFonts w:ascii="Arial" w:hAnsi="Arial" w:hint="default"/>
        <w:color w:val="EA0027"/>
      </w:rPr>
    </w:lvl>
    <w:lvl w:ilvl="2">
      <w:start w:val="1"/>
      <w:numFmt w:val="bullet"/>
      <w:lvlText w:val=""/>
      <w:lvlJc w:val="left"/>
      <w:pPr>
        <w:ind w:left="568" w:firstLine="283"/>
      </w:pPr>
      <w:rPr>
        <w:rFonts w:ascii="Wingdings" w:hAnsi="Wingdings" w:hint="default"/>
        <w:color w:val="0580A7" w:themeColor="background2"/>
      </w:rPr>
    </w:lvl>
    <w:lvl w:ilvl="3">
      <w:start w:val="1"/>
      <w:numFmt w:val="none"/>
      <w:lvlRestart w:val="0"/>
      <w:lvlText w:val=""/>
      <w:lvlJc w:val="left"/>
      <w:pPr>
        <w:tabs>
          <w:tab w:val="num" w:pos="851"/>
        </w:tabs>
        <w:ind w:left="568" w:firstLine="283"/>
      </w:pPr>
      <w:rPr>
        <w:rFonts w:hint="default"/>
      </w:rPr>
    </w:lvl>
    <w:lvl w:ilvl="4">
      <w:start w:val="1"/>
      <w:numFmt w:val="none"/>
      <w:lvlRestart w:val="0"/>
      <w:lvlText w:val=""/>
      <w:lvlJc w:val="left"/>
      <w:pPr>
        <w:tabs>
          <w:tab w:val="num" w:pos="851"/>
        </w:tabs>
        <w:ind w:left="568" w:firstLine="283"/>
      </w:pPr>
      <w:rPr>
        <w:rFonts w:hint="default"/>
      </w:rPr>
    </w:lvl>
    <w:lvl w:ilvl="5">
      <w:start w:val="1"/>
      <w:numFmt w:val="none"/>
      <w:lvlRestart w:val="0"/>
      <w:lvlText w:val=""/>
      <w:lvlJc w:val="left"/>
      <w:pPr>
        <w:tabs>
          <w:tab w:val="num" w:pos="851"/>
        </w:tabs>
        <w:ind w:left="568" w:firstLine="283"/>
      </w:pPr>
      <w:rPr>
        <w:rFonts w:hint="default"/>
      </w:rPr>
    </w:lvl>
    <w:lvl w:ilvl="6">
      <w:start w:val="1"/>
      <w:numFmt w:val="none"/>
      <w:lvlRestart w:val="0"/>
      <w:lvlText w:val=""/>
      <w:lvlJc w:val="left"/>
      <w:pPr>
        <w:tabs>
          <w:tab w:val="num" w:pos="851"/>
        </w:tabs>
        <w:ind w:left="568" w:firstLine="283"/>
      </w:pPr>
      <w:rPr>
        <w:rFonts w:hint="default"/>
      </w:rPr>
    </w:lvl>
    <w:lvl w:ilvl="7">
      <w:start w:val="1"/>
      <w:numFmt w:val="none"/>
      <w:lvlRestart w:val="0"/>
      <w:lvlText w:val=""/>
      <w:lvlJc w:val="left"/>
      <w:pPr>
        <w:tabs>
          <w:tab w:val="num" w:pos="851"/>
        </w:tabs>
        <w:ind w:left="568" w:firstLine="283"/>
      </w:pPr>
      <w:rPr>
        <w:rFonts w:hint="default"/>
      </w:rPr>
    </w:lvl>
    <w:lvl w:ilvl="8">
      <w:start w:val="1"/>
      <w:numFmt w:val="none"/>
      <w:lvlRestart w:val="0"/>
      <w:lvlText w:val=""/>
      <w:lvlJc w:val="left"/>
      <w:pPr>
        <w:tabs>
          <w:tab w:val="num" w:pos="851"/>
        </w:tabs>
        <w:ind w:left="568" w:firstLine="283"/>
      </w:pPr>
      <w:rPr>
        <w:rFonts w:hint="default"/>
      </w:rPr>
    </w:lvl>
  </w:abstractNum>
  <w:abstractNum w:abstractNumId="19"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20" w15:restartNumberingAfterBreak="0">
    <w:nsid w:val="2BFC1C50"/>
    <w:multiLevelType w:val="multilevel"/>
    <w:tmpl w:val="22A4411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3CDB5BAD"/>
    <w:multiLevelType w:val="hybridMultilevel"/>
    <w:tmpl w:val="C35C2770"/>
    <w:name w:val="paNumbersReport23"/>
    <w:lvl w:ilvl="0" w:tplc="C55A9396">
      <w:start w:val="1"/>
      <w:numFmt w:val="decimal"/>
      <w:pStyle w:val="ListNumber"/>
      <w:lvlText w:val="%1."/>
      <w:lvlJc w:val="left"/>
      <w:pPr>
        <w:ind w:left="284" w:hanging="284"/>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2" w15:restartNumberingAfterBreak="0">
    <w:nsid w:val="3D4A7127"/>
    <w:multiLevelType w:val="multilevel"/>
    <w:tmpl w:val="22A4411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680D0E49"/>
    <w:multiLevelType w:val="hybridMultilevel"/>
    <w:tmpl w:val="69964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F83127"/>
    <w:multiLevelType w:val="multilevel"/>
    <w:tmpl w:val="22A4411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7A223CF4"/>
    <w:multiLevelType w:val="multilevel"/>
    <w:tmpl w:val="A9CEC8EC"/>
    <w:name w:val="paBulletsCS"/>
    <w:lvl w:ilvl="0">
      <w:start w:val="1"/>
      <w:numFmt w:val="bullet"/>
      <w:pStyle w:val="ListBulletCS"/>
      <w:lvlText w:val=""/>
      <w:lvlJc w:val="left"/>
      <w:pPr>
        <w:ind w:left="284" w:hanging="284"/>
      </w:pPr>
      <w:rPr>
        <w:rFonts w:ascii="Symbol" w:hAnsi="Symbol" w:hint="default"/>
        <w:color w:val="0580A7" w:themeColor="background2"/>
      </w:rPr>
    </w:lvl>
    <w:lvl w:ilvl="1">
      <w:start w:val="1"/>
      <w:numFmt w:val="bullet"/>
      <w:lvlText w:val=""/>
      <w:lvlJc w:val="left"/>
      <w:pPr>
        <w:ind w:left="568" w:hanging="284"/>
      </w:pPr>
      <w:rPr>
        <w:rFonts w:ascii="Symbol" w:hAnsi="Symbol" w:hint="default"/>
        <w:color w:val="0580A7" w:themeColor="background2"/>
      </w:rPr>
    </w:lvl>
    <w:lvl w:ilvl="2">
      <w:start w:val="1"/>
      <w:numFmt w:val="bullet"/>
      <w:lvlText w:val=""/>
      <w:lvlJc w:val="left"/>
      <w:pPr>
        <w:ind w:left="852" w:hanging="284"/>
      </w:pPr>
      <w:rPr>
        <w:rFonts w:ascii="Symbol" w:hAnsi="Symbol" w:hint="default"/>
        <w:color w:val="48BDD7"/>
      </w:rPr>
    </w:lvl>
    <w:lvl w:ilvl="3">
      <w:start w:val="1"/>
      <w:numFmt w:val="none"/>
      <w:lvlRestart w:val="0"/>
      <w:lvlText w:val=""/>
      <w:lvlJc w:val="left"/>
      <w:pPr>
        <w:ind w:left="1136" w:hanging="284"/>
      </w:pPr>
      <w:rPr>
        <w:rFonts w:hint="default"/>
      </w:rPr>
    </w:lvl>
    <w:lvl w:ilvl="4">
      <w:start w:val="1"/>
      <w:numFmt w:val="none"/>
      <w:lvlRestart w:val="0"/>
      <w:lvlText w:val=""/>
      <w:lvlJc w:val="left"/>
      <w:pPr>
        <w:ind w:left="1420" w:hanging="284"/>
      </w:pPr>
      <w:rPr>
        <w:rFonts w:hint="default"/>
      </w:rPr>
    </w:lvl>
    <w:lvl w:ilvl="5">
      <w:start w:val="1"/>
      <w:numFmt w:val="none"/>
      <w:lvlRestart w:val="0"/>
      <w:lvlText w:val=""/>
      <w:lvlJc w:val="left"/>
      <w:pPr>
        <w:ind w:left="1704" w:hanging="284"/>
      </w:pPr>
      <w:rPr>
        <w:rFonts w:hint="default"/>
      </w:rPr>
    </w:lvl>
    <w:lvl w:ilvl="6">
      <w:start w:val="1"/>
      <w:numFmt w:val="none"/>
      <w:lvlRestart w:val="0"/>
      <w:lvlText w:val=""/>
      <w:lvlJc w:val="left"/>
      <w:pPr>
        <w:ind w:left="1988" w:hanging="284"/>
      </w:pPr>
      <w:rPr>
        <w:rFonts w:hint="default"/>
      </w:rPr>
    </w:lvl>
    <w:lvl w:ilvl="7">
      <w:start w:val="1"/>
      <w:numFmt w:val="none"/>
      <w:lvlRestart w:val="0"/>
      <w:lvlText w:val=""/>
      <w:lvlJc w:val="left"/>
      <w:pPr>
        <w:ind w:left="2272" w:hanging="284"/>
      </w:pPr>
      <w:rPr>
        <w:rFonts w:hint="default"/>
      </w:rPr>
    </w:lvl>
    <w:lvl w:ilvl="8">
      <w:start w:val="1"/>
      <w:numFmt w:val="none"/>
      <w:lvlRestart w:val="0"/>
      <w:lvlText w:val=""/>
      <w:lvlJc w:val="left"/>
      <w:pPr>
        <w:ind w:left="2556" w:hanging="284"/>
      </w:pPr>
      <w:rPr>
        <w:rFonts w:hint="default"/>
      </w:rPr>
    </w:lvl>
  </w:abstractNum>
  <w:num w:numId="1" w16cid:durableId="173308815">
    <w:abstractNumId w:val="21"/>
  </w:num>
  <w:num w:numId="2" w16cid:durableId="566380317">
    <w:abstractNumId w:val="18"/>
  </w:num>
  <w:num w:numId="3" w16cid:durableId="1404522261">
    <w:abstractNumId w:val="19"/>
  </w:num>
  <w:num w:numId="4" w16cid:durableId="490099345">
    <w:abstractNumId w:val="18"/>
  </w:num>
  <w:num w:numId="5" w16cid:durableId="360516664">
    <w:abstractNumId w:val="9"/>
  </w:num>
  <w:num w:numId="6" w16cid:durableId="1670324600">
    <w:abstractNumId w:val="7"/>
  </w:num>
  <w:num w:numId="7" w16cid:durableId="1073964821">
    <w:abstractNumId w:val="6"/>
  </w:num>
  <w:num w:numId="8" w16cid:durableId="666135466">
    <w:abstractNumId w:val="8"/>
  </w:num>
  <w:num w:numId="9" w16cid:durableId="694892563">
    <w:abstractNumId w:val="3"/>
  </w:num>
  <w:num w:numId="10" w16cid:durableId="787431460">
    <w:abstractNumId w:val="2"/>
  </w:num>
  <w:num w:numId="11" w16cid:durableId="297687125">
    <w:abstractNumId w:val="11"/>
  </w:num>
  <w:num w:numId="12" w16cid:durableId="2092773769">
    <w:abstractNumId w:val="14"/>
  </w:num>
  <w:num w:numId="13" w16cid:durableId="2111197637">
    <w:abstractNumId w:val="10"/>
  </w:num>
  <w:num w:numId="14" w16cid:durableId="384108047">
    <w:abstractNumId w:val="5"/>
  </w:num>
  <w:num w:numId="15" w16cid:durableId="653491049">
    <w:abstractNumId w:val="4"/>
  </w:num>
  <w:num w:numId="16" w16cid:durableId="1402943424">
    <w:abstractNumId w:val="1"/>
  </w:num>
  <w:num w:numId="17" w16cid:durableId="718286520">
    <w:abstractNumId w:val="0"/>
  </w:num>
  <w:num w:numId="18" w16cid:durableId="2174021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193496">
    <w:abstractNumId w:val="25"/>
  </w:num>
  <w:num w:numId="20" w16cid:durableId="1157772027">
    <w:abstractNumId w:val="13"/>
  </w:num>
  <w:num w:numId="21" w16cid:durableId="71395336">
    <w:abstractNumId w:val="23"/>
  </w:num>
  <w:num w:numId="22" w16cid:durableId="983391038">
    <w:abstractNumId w:val="18"/>
  </w:num>
  <w:num w:numId="23" w16cid:durableId="2061905094">
    <w:abstractNumId w:val="18"/>
  </w:num>
  <w:num w:numId="24" w16cid:durableId="2001812455">
    <w:abstractNumId w:val="18"/>
  </w:num>
  <w:num w:numId="25" w16cid:durableId="1134519226">
    <w:abstractNumId w:val="20"/>
  </w:num>
  <w:num w:numId="26" w16cid:durableId="1022130125">
    <w:abstractNumId w:val="24"/>
  </w:num>
  <w:num w:numId="27" w16cid:durableId="1172574191">
    <w:abstractNumId w:val="15"/>
  </w:num>
  <w:num w:numId="28" w16cid:durableId="1014843011">
    <w:abstractNumId w:val="22"/>
  </w:num>
  <w:num w:numId="29" w16cid:durableId="1643391127">
    <w:abstractNumId w:val="16"/>
  </w:num>
  <w:num w:numId="30" w16cid:durableId="539830322">
    <w:abstractNumId w:val="12"/>
  </w:num>
  <w:num w:numId="31" w16cid:durableId="1616524661">
    <w:abstractNumId w:val="25"/>
  </w:num>
  <w:num w:numId="32" w16cid:durableId="59054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C7"/>
    <w:rsid w:val="00003341"/>
    <w:rsid w:val="00004C34"/>
    <w:rsid w:val="00006FDC"/>
    <w:rsid w:val="00014C23"/>
    <w:rsid w:val="0001733D"/>
    <w:rsid w:val="000300C4"/>
    <w:rsid w:val="000306B5"/>
    <w:rsid w:val="000343C6"/>
    <w:rsid w:val="00034F2C"/>
    <w:rsid w:val="00035950"/>
    <w:rsid w:val="00040A21"/>
    <w:rsid w:val="00041B08"/>
    <w:rsid w:val="000477BD"/>
    <w:rsid w:val="000503E4"/>
    <w:rsid w:val="00065212"/>
    <w:rsid w:val="000654C7"/>
    <w:rsid w:val="00066D0D"/>
    <w:rsid w:val="00087C8B"/>
    <w:rsid w:val="00090759"/>
    <w:rsid w:val="00092636"/>
    <w:rsid w:val="00092B48"/>
    <w:rsid w:val="00093888"/>
    <w:rsid w:val="00094787"/>
    <w:rsid w:val="00096E4C"/>
    <w:rsid w:val="000B0BAA"/>
    <w:rsid w:val="000C2EBD"/>
    <w:rsid w:val="000D4A3E"/>
    <w:rsid w:val="000E1079"/>
    <w:rsid w:val="000E28DB"/>
    <w:rsid w:val="000E33B6"/>
    <w:rsid w:val="000E6D9E"/>
    <w:rsid w:val="00101318"/>
    <w:rsid w:val="00105132"/>
    <w:rsid w:val="0010663E"/>
    <w:rsid w:val="0011509D"/>
    <w:rsid w:val="00117A3A"/>
    <w:rsid w:val="001216DD"/>
    <w:rsid w:val="00123040"/>
    <w:rsid w:val="00126F06"/>
    <w:rsid w:val="00133D68"/>
    <w:rsid w:val="00142102"/>
    <w:rsid w:val="00151F7A"/>
    <w:rsid w:val="00155191"/>
    <w:rsid w:val="0016175D"/>
    <w:rsid w:val="001704A2"/>
    <w:rsid w:val="001778D2"/>
    <w:rsid w:val="001804D2"/>
    <w:rsid w:val="001824F3"/>
    <w:rsid w:val="00182699"/>
    <w:rsid w:val="00187280"/>
    <w:rsid w:val="001B66D9"/>
    <w:rsid w:val="001B70EA"/>
    <w:rsid w:val="001C22AB"/>
    <w:rsid w:val="001D0091"/>
    <w:rsid w:val="001D0ADF"/>
    <w:rsid w:val="001D2814"/>
    <w:rsid w:val="001D4E9F"/>
    <w:rsid w:val="001D7245"/>
    <w:rsid w:val="001E20F0"/>
    <w:rsid w:val="001E5A2C"/>
    <w:rsid w:val="001E7871"/>
    <w:rsid w:val="001F00CE"/>
    <w:rsid w:val="001F2387"/>
    <w:rsid w:val="001F23A9"/>
    <w:rsid w:val="001F5F59"/>
    <w:rsid w:val="001F62F7"/>
    <w:rsid w:val="001F7D6C"/>
    <w:rsid w:val="001F7F1C"/>
    <w:rsid w:val="00205FD7"/>
    <w:rsid w:val="00207191"/>
    <w:rsid w:val="00211CC8"/>
    <w:rsid w:val="002121B9"/>
    <w:rsid w:val="00223853"/>
    <w:rsid w:val="00225356"/>
    <w:rsid w:val="002362BD"/>
    <w:rsid w:val="00236C28"/>
    <w:rsid w:val="00237A2D"/>
    <w:rsid w:val="0024683D"/>
    <w:rsid w:val="00255D1E"/>
    <w:rsid w:val="002635B7"/>
    <w:rsid w:val="00267B9C"/>
    <w:rsid w:val="00272394"/>
    <w:rsid w:val="00292D71"/>
    <w:rsid w:val="00295745"/>
    <w:rsid w:val="00297471"/>
    <w:rsid w:val="00297A40"/>
    <w:rsid w:val="002A04AD"/>
    <w:rsid w:val="002A0E02"/>
    <w:rsid w:val="002B40A8"/>
    <w:rsid w:val="002B6BBE"/>
    <w:rsid w:val="002C1D35"/>
    <w:rsid w:val="002C3CD7"/>
    <w:rsid w:val="002C741D"/>
    <w:rsid w:val="002E2FD3"/>
    <w:rsid w:val="002E3AD1"/>
    <w:rsid w:val="002F08FF"/>
    <w:rsid w:val="002F3751"/>
    <w:rsid w:val="00303B73"/>
    <w:rsid w:val="00305731"/>
    <w:rsid w:val="00307BEE"/>
    <w:rsid w:val="00317D2D"/>
    <w:rsid w:val="00331B26"/>
    <w:rsid w:val="00346FC2"/>
    <w:rsid w:val="0035043D"/>
    <w:rsid w:val="00354EBB"/>
    <w:rsid w:val="00360E83"/>
    <w:rsid w:val="00363A1D"/>
    <w:rsid w:val="003640B2"/>
    <w:rsid w:val="00372BDB"/>
    <w:rsid w:val="00372D63"/>
    <w:rsid w:val="0037452E"/>
    <w:rsid w:val="00396D85"/>
    <w:rsid w:val="003A6D54"/>
    <w:rsid w:val="003B0BDF"/>
    <w:rsid w:val="003B71C1"/>
    <w:rsid w:val="003C0A1E"/>
    <w:rsid w:val="003C388D"/>
    <w:rsid w:val="003C4809"/>
    <w:rsid w:val="003D024E"/>
    <w:rsid w:val="003D402B"/>
    <w:rsid w:val="003D6BA1"/>
    <w:rsid w:val="003E1AFE"/>
    <w:rsid w:val="003E2BC8"/>
    <w:rsid w:val="003E32FE"/>
    <w:rsid w:val="003E585A"/>
    <w:rsid w:val="003F2240"/>
    <w:rsid w:val="00400C9D"/>
    <w:rsid w:val="00400FAD"/>
    <w:rsid w:val="004036E1"/>
    <w:rsid w:val="0040380B"/>
    <w:rsid w:val="00404CB8"/>
    <w:rsid w:val="0041353E"/>
    <w:rsid w:val="00414A0E"/>
    <w:rsid w:val="00417E6A"/>
    <w:rsid w:val="00426182"/>
    <w:rsid w:val="00427AE6"/>
    <w:rsid w:val="00432525"/>
    <w:rsid w:val="00433A86"/>
    <w:rsid w:val="004364D8"/>
    <w:rsid w:val="00441007"/>
    <w:rsid w:val="00441C72"/>
    <w:rsid w:val="00443E7D"/>
    <w:rsid w:val="00450F2A"/>
    <w:rsid w:val="00457E8C"/>
    <w:rsid w:val="00463145"/>
    <w:rsid w:val="00465FC7"/>
    <w:rsid w:val="00470BDA"/>
    <w:rsid w:val="004729F8"/>
    <w:rsid w:val="00476C96"/>
    <w:rsid w:val="00485C9A"/>
    <w:rsid w:val="00486A56"/>
    <w:rsid w:val="00492F6B"/>
    <w:rsid w:val="00497BAB"/>
    <w:rsid w:val="004A27CC"/>
    <w:rsid w:val="004A764C"/>
    <w:rsid w:val="004C16F2"/>
    <w:rsid w:val="004C4283"/>
    <w:rsid w:val="004D2392"/>
    <w:rsid w:val="004E44A8"/>
    <w:rsid w:val="004E7054"/>
    <w:rsid w:val="004F1007"/>
    <w:rsid w:val="004F5B99"/>
    <w:rsid w:val="005035F3"/>
    <w:rsid w:val="00503FF3"/>
    <w:rsid w:val="005119CC"/>
    <w:rsid w:val="00511D82"/>
    <w:rsid w:val="00515677"/>
    <w:rsid w:val="00526977"/>
    <w:rsid w:val="00530F2A"/>
    <w:rsid w:val="005333D3"/>
    <w:rsid w:val="00541879"/>
    <w:rsid w:val="00544CB7"/>
    <w:rsid w:val="005600AE"/>
    <w:rsid w:val="005603C7"/>
    <w:rsid w:val="00567C67"/>
    <w:rsid w:val="00584614"/>
    <w:rsid w:val="00591167"/>
    <w:rsid w:val="0059133A"/>
    <w:rsid w:val="00591C3F"/>
    <w:rsid w:val="005952B5"/>
    <w:rsid w:val="00595D36"/>
    <w:rsid w:val="005A1147"/>
    <w:rsid w:val="005A5C5E"/>
    <w:rsid w:val="005C0008"/>
    <w:rsid w:val="005D5A69"/>
    <w:rsid w:val="005E223E"/>
    <w:rsid w:val="005E31E0"/>
    <w:rsid w:val="005E4300"/>
    <w:rsid w:val="005E64DF"/>
    <w:rsid w:val="005F57DA"/>
    <w:rsid w:val="0060155A"/>
    <w:rsid w:val="006101FD"/>
    <w:rsid w:val="00611000"/>
    <w:rsid w:val="00613B86"/>
    <w:rsid w:val="0061411F"/>
    <w:rsid w:val="00624597"/>
    <w:rsid w:val="00627351"/>
    <w:rsid w:val="00636ADE"/>
    <w:rsid w:val="00641458"/>
    <w:rsid w:val="00642394"/>
    <w:rsid w:val="006504FA"/>
    <w:rsid w:val="006553BE"/>
    <w:rsid w:val="00675954"/>
    <w:rsid w:val="00676B3A"/>
    <w:rsid w:val="006772AD"/>
    <w:rsid w:val="00687133"/>
    <w:rsid w:val="0069155A"/>
    <w:rsid w:val="006A056E"/>
    <w:rsid w:val="006A1F18"/>
    <w:rsid w:val="006A54B2"/>
    <w:rsid w:val="006B1251"/>
    <w:rsid w:val="006B1E5C"/>
    <w:rsid w:val="006B657A"/>
    <w:rsid w:val="006B73FF"/>
    <w:rsid w:val="006C1BD6"/>
    <w:rsid w:val="006C1F81"/>
    <w:rsid w:val="006D72A0"/>
    <w:rsid w:val="006D755E"/>
    <w:rsid w:val="006D75D4"/>
    <w:rsid w:val="006E2ACB"/>
    <w:rsid w:val="006E3E5D"/>
    <w:rsid w:val="006E6747"/>
    <w:rsid w:val="006F050B"/>
    <w:rsid w:val="006F59AC"/>
    <w:rsid w:val="006F67E9"/>
    <w:rsid w:val="006F6EAA"/>
    <w:rsid w:val="00702C67"/>
    <w:rsid w:val="00710FB0"/>
    <w:rsid w:val="0071543F"/>
    <w:rsid w:val="00716CBE"/>
    <w:rsid w:val="00720A37"/>
    <w:rsid w:val="00723409"/>
    <w:rsid w:val="007307A4"/>
    <w:rsid w:val="007339AC"/>
    <w:rsid w:val="0074413F"/>
    <w:rsid w:val="007445F8"/>
    <w:rsid w:val="00753BFC"/>
    <w:rsid w:val="00754FC7"/>
    <w:rsid w:val="007605CD"/>
    <w:rsid w:val="00766FE6"/>
    <w:rsid w:val="007738FB"/>
    <w:rsid w:val="00780AE8"/>
    <w:rsid w:val="0078792C"/>
    <w:rsid w:val="00791358"/>
    <w:rsid w:val="0079169F"/>
    <w:rsid w:val="00792DC0"/>
    <w:rsid w:val="007931E2"/>
    <w:rsid w:val="00793B78"/>
    <w:rsid w:val="0079519C"/>
    <w:rsid w:val="00796979"/>
    <w:rsid w:val="007A4E93"/>
    <w:rsid w:val="007A4FF5"/>
    <w:rsid w:val="007B06FC"/>
    <w:rsid w:val="007B191C"/>
    <w:rsid w:val="007B296F"/>
    <w:rsid w:val="007B58FF"/>
    <w:rsid w:val="007B5B0B"/>
    <w:rsid w:val="007B5D96"/>
    <w:rsid w:val="007C2D6F"/>
    <w:rsid w:val="007D6683"/>
    <w:rsid w:val="007E2C0E"/>
    <w:rsid w:val="007F2862"/>
    <w:rsid w:val="008006A3"/>
    <w:rsid w:val="0080208A"/>
    <w:rsid w:val="00804DF1"/>
    <w:rsid w:val="00807F27"/>
    <w:rsid w:val="0082062E"/>
    <w:rsid w:val="00821617"/>
    <w:rsid w:val="00822D13"/>
    <w:rsid w:val="00824931"/>
    <w:rsid w:val="0082597F"/>
    <w:rsid w:val="0082684C"/>
    <w:rsid w:val="00831AD9"/>
    <w:rsid w:val="0083655B"/>
    <w:rsid w:val="00837818"/>
    <w:rsid w:val="00837EB4"/>
    <w:rsid w:val="00842704"/>
    <w:rsid w:val="00844253"/>
    <w:rsid w:val="00844D21"/>
    <w:rsid w:val="00845692"/>
    <w:rsid w:val="00857105"/>
    <w:rsid w:val="00857FDF"/>
    <w:rsid w:val="00866710"/>
    <w:rsid w:val="00867A12"/>
    <w:rsid w:val="008704FE"/>
    <w:rsid w:val="00873F4E"/>
    <w:rsid w:val="00884151"/>
    <w:rsid w:val="00884D25"/>
    <w:rsid w:val="00891404"/>
    <w:rsid w:val="00895CCC"/>
    <w:rsid w:val="008A28CF"/>
    <w:rsid w:val="008A2A33"/>
    <w:rsid w:val="008A2A45"/>
    <w:rsid w:val="008A4559"/>
    <w:rsid w:val="008B2B7D"/>
    <w:rsid w:val="008B3031"/>
    <w:rsid w:val="008B4331"/>
    <w:rsid w:val="008B6620"/>
    <w:rsid w:val="008B776D"/>
    <w:rsid w:val="008C1B71"/>
    <w:rsid w:val="008C1ECB"/>
    <w:rsid w:val="008C2CE2"/>
    <w:rsid w:val="008C2E6D"/>
    <w:rsid w:val="008D388D"/>
    <w:rsid w:val="008D50B0"/>
    <w:rsid w:val="008D6726"/>
    <w:rsid w:val="008E1AB5"/>
    <w:rsid w:val="008E3ACE"/>
    <w:rsid w:val="008E42DB"/>
    <w:rsid w:val="008E4CFC"/>
    <w:rsid w:val="008F0121"/>
    <w:rsid w:val="008F689C"/>
    <w:rsid w:val="008F73A8"/>
    <w:rsid w:val="009118C1"/>
    <w:rsid w:val="009166ED"/>
    <w:rsid w:val="00916B34"/>
    <w:rsid w:val="00921F94"/>
    <w:rsid w:val="00924406"/>
    <w:rsid w:val="009255D2"/>
    <w:rsid w:val="00933D21"/>
    <w:rsid w:val="0093531F"/>
    <w:rsid w:val="00940DB0"/>
    <w:rsid w:val="009415F7"/>
    <w:rsid w:val="00943BFA"/>
    <w:rsid w:val="00944537"/>
    <w:rsid w:val="00961F5F"/>
    <w:rsid w:val="00961F8B"/>
    <w:rsid w:val="0096780F"/>
    <w:rsid w:val="0097397B"/>
    <w:rsid w:val="00973CAE"/>
    <w:rsid w:val="00984284"/>
    <w:rsid w:val="009860F0"/>
    <w:rsid w:val="009A04A6"/>
    <w:rsid w:val="009A2259"/>
    <w:rsid w:val="009A4971"/>
    <w:rsid w:val="009B4567"/>
    <w:rsid w:val="009C055D"/>
    <w:rsid w:val="009C0E55"/>
    <w:rsid w:val="009C4A8E"/>
    <w:rsid w:val="009C6882"/>
    <w:rsid w:val="009D1009"/>
    <w:rsid w:val="009D2319"/>
    <w:rsid w:val="009D4CB3"/>
    <w:rsid w:val="009E055A"/>
    <w:rsid w:val="009E2039"/>
    <w:rsid w:val="009E4E7C"/>
    <w:rsid w:val="009F6488"/>
    <w:rsid w:val="00A029AD"/>
    <w:rsid w:val="00A05E5C"/>
    <w:rsid w:val="00A105DA"/>
    <w:rsid w:val="00A13554"/>
    <w:rsid w:val="00A21097"/>
    <w:rsid w:val="00A34305"/>
    <w:rsid w:val="00A45EE9"/>
    <w:rsid w:val="00A46A4E"/>
    <w:rsid w:val="00A5228F"/>
    <w:rsid w:val="00A550D8"/>
    <w:rsid w:val="00A57849"/>
    <w:rsid w:val="00A755C5"/>
    <w:rsid w:val="00A760CB"/>
    <w:rsid w:val="00A8396E"/>
    <w:rsid w:val="00A842A2"/>
    <w:rsid w:val="00A84A47"/>
    <w:rsid w:val="00A84E6B"/>
    <w:rsid w:val="00A926B1"/>
    <w:rsid w:val="00AA01CD"/>
    <w:rsid w:val="00AA2F3D"/>
    <w:rsid w:val="00AB2A8D"/>
    <w:rsid w:val="00AC180F"/>
    <w:rsid w:val="00AC2105"/>
    <w:rsid w:val="00AC474C"/>
    <w:rsid w:val="00AD0334"/>
    <w:rsid w:val="00AD0C30"/>
    <w:rsid w:val="00AD4F50"/>
    <w:rsid w:val="00AE6CCA"/>
    <w:rsid w:val="00AE7242"/>
    <w:rsid w:val="00AF2536"/>
    <w:rsid w:val="00AF5B96"/>
    <w:rsid w:val="00AF7501"/>
    <w:rsid w:val="00AF79E9"/>
    <w:rsid w:val="00B0467D"/>
    <w:rsid w:val="00B052E9"/>
    <w:rsid w:val="00B05958"/>
    <w:rsid w:val="00B10E6D"/>
    <w:rsid w:val="00B114EB"/>
    <w:rsid w:val="00B13679"/>
    <w:rsid w:val="00B14FD0"/>
    <w:rsid w:val="00B20085"/>
    <w:rsid w:val="00B239C6"/>
    <w:rsid w:val="00B26B09"/>
    <w:rsid w:val="00B274EA"/>
    <w:rsid w:val="00B304F1"/>
    <w:rsid w:val="00B32BC9"/>
    <w:rsid w:val="00B45ACB"/>
    <w:rsid w:val="00B47795"/>
    <w:rsid w:val="00B50ACF"/>
    <w:rsid w:val="00B51A27"/>
    <w:rsid w:val="00B53096"/>
    <w:rsid w:val="00B552C4"/>
    <w:rsid w:val="00B57634"/>
    <w:rsid w:val="00B701D8"/>
    <w:rsid w:val="00B70AA0"/>
    <w:rsid w:val="00B757E1"/>
    <w:rsid w:val="00B84F18"/>
    <w:rsid w:val="00B86C3F"/>
    <w:rsid w:val="00B86DB7"/>
    <w:rsid w:val="00B87EBE"/>
    <w:rsid w:val="00B87F67"/>
    <w:rsid w:val="00B94982"/>
    <w:rsid w:val="00B94AAD"/>
    <w:rsid w:val="00B96C42"/>
    <w:rsid w:val="00B97D8D"/>
    <w:rsid w:val="00BA2C90"/>
    <w:rsid w:val="00BA5E15"/>
    <w:rsid w:val="00BB747B"/>
    <w:rsid w:val="00BC7E13"/>
    <w:rsid w:val="00BE10B9"/>
    <w:rsid w:val="00BF2F27"/>
    <w:rsid w:val="00BF34A9"/>
    <w:rsid w:val="00BF4E1F"/>
    <w:rsid w:val="00C15AD9"/>
    <w:rsid w:val="00C20AC7"/>
    <w:rsid w:val="00C21462"/>
    <w:rsid w:val="00C23872"/>
    <w:rsid w:val="00C268C4"/>
    <w:rsid w:val="00C3260C"/>
    <w:rsid w:val="00C32C8E"/>
    <w:rsid w:val="00C34469"/>
    <w:rsid w:val="00C419BF"/>
    <w:rsid w:val="00C42F41"/>
    <w:rsid w:val="00C50720"/>
    <w:rsid w:val="00C51A98"/>
    <w:rsid w:val="00C544A6"/>
    <w:rsid w:val="00C64C8A"/>
    <w:rsid w:val="00C82A0B"/>
    <w:rsid w:val="00C8697B"/>
    <w:rsid w:val="00C92700"/>
    <w:rsid w:val="00C94F9B"/>
    <w:rsid w:val="00C957B9"/>
    <w:rsid w:val="00CA58FD"/>
    <w:rsid w:val="00CB1907"/>
    <w:rsid w:val="00CB35DE"/>
    <w:rsid w:val="00CB4799"/>
    <w:rsid w:val="00CB7A34"/>
    <w:rsid w:val="00CC0195"/>
    <w:rsid w:val="00CC292B"/>
    <w:rsid w:val="00CC2DCA"/>
    <w:rsid w:val="00CC2DEE"/>
    <w:rsid w:val="00CC4BA0"/>
    <w:rsid w:val="00CC7832"/>
    <w:rsid w:val="00CD1A26"/>
    <w:rsid w:val="00CD46F4"/>
    <w:rsid w:val="00CE4862"/>
    <w:rsid w:val="00CF07B7"/>
    <w:rsid w:val="00CF0860"/>
    <w:rsid w:val="00CF34D9"/>
    <w:rsid w:val="00CF4FCF"/>
    <w:rsid w:val="00CF6BB7"/>
    <w:rsid w:val="00D179A2"/>
    <w:rsid w:val="00D20C82"/>
    <w:rsid w:val="00D220B1"/>
    <w:rsid w:val="00D35B7B"/>
    <w:rsid w:val="00D35E5F"/>
    <w:rsid w:val="00D42A0E"/>
    <w:rsid w:val="00D4701B"/>
    <w:rsid w:val="00D47F58"/>
    <w:rsid w:val="00D504D1"/>
    <w:rsid w:val="00D510BF"/>
    <w:rsid w:val="00D638BF"/>
    <w:rsid w:val="00D72AEC"/>
    <w:rsid w:val="00D81412"/>
    <w:rsid w:val="00D8727E"/>
    <w:rsid w:val="00D907C1"/>
    <w:rsid w:val="00D91479"/>
    <w:rsid w:val="00D92C22"/>
    <w:rsid w:val="00D95E13"/>
    <w:rsid w:val="00D96E77"/>
    <w:rsid w:val="00DA31FC"/>
    <w:rsid w:val="00DA788A"/>
    <w:rsid w:val="00DA7C45"/>
    <w:rsid w:val="00DB1402"/>
    <w:rsid w:val="00DB2472"/>
    <w:rsid w:val="00DC2144"/>
    <w:rsid w:val="00DC5E7F"/>
    <w:rsid w:val="00DE32DF"/>
    <w:rsid w:val="00DE3699"/>
    <w:rsid w:val="00DF0F32"/>
    <w:rsid w:val="00DF24E0"/>
    <w:rsid w:val="00E05715"/>
    <w:rsid w:val="00E170EE"/>
    <w:rsid w:val="00E20082"/>
    <w:rsid w:val="00E213B5"/>
    <w:rsid w:val="00E274B7"/>
    <w:rsid w:val="00E33FD3"/>
    <w:rsid w:val="00E35F19"/>
    <w:rsid w:val="00E36EB2"/>
    <w:rsid w:val="00E41420"/>
    <w:rsid w:val="00E41BBA"/>
    <w:rsid w:val="00E43E26"/>
    <w:rsid w:val="00E43E74"/>
    <w:rsid w:val="00E57002"/>
    <w:rsid w:val="00E5774E"/>
    <w:rsid w:val="00E63AE5"/>
    <w:rsid w:val="00E70AC0"/>
    <w:rsid w:val="00E72735"/>
    <w:rsid w:val="00E765F2"/>
    <w:rsid w:val="00E77497"/>
    <w:rsid w:val="00E84961"/>
    <w:rsid w:val="00E84E05"/>
    <w:rsid w:val="00E93B8F"/>
    <w:rsid w:val="00E94828"/>
    <w:rsid w:val="00EB09FD"/>
    <w:rsid w:val="00EB2459"/>
    <w:rsid w:val="00EC3555"/>
    <w:rsid w:val="00EC740F"/>
    <w:rsid w:val="00EC7E18"/>
    <w:rsid w:val="00ED6BEA"/>
    <w:rsid w:val="00ED7214"/>
    <w:rsid w:val="00EE2C8D"/>
    <w:rsid w:val="00EE2E67"/>
    <w:rsid w:val="00EE702C"/>
    <w:rsid w:val="00EF0550"/>
    <w:rsid w:val="00EF63EE"/>
    <w:rsid w:val="00F029AD"/>
    <w:rsid w:val="00F03404"/>
    <w:rsid w:val="00F26A85"/>
    <w:rsid w:val="00F30003"/>
    <w:rsid w:val="00F31D09"/>
    <w:rsid w:val="00F33954"/>
    <w:rsid w:val="00F35284"/>
    <w:rsid w:val="00F36964"/>
    <w:rsid w:val="00F47053"/>
    <w:rsid w:val="00F50CD8"/>
    <w:rsid w:val="00F554D2"/>
    <w:rsid w:val="00F65E6C"/>
    <w:rsid w:val="00F74204"/>
    <w:rsid w:val="00F92062"/>
    <w:rsid w:val="00F9542B"/>
    <w:rsid w:val="00FA2B03"/>
    <w:rsid w:val="00FB5198"/>
    <w:rsid w:val="00FC0884"/>
    <w:rsid w:val="00FC176F"/>
    <w:rsid w:val="00FC75DA"/>
    <w:rsid w:val="00FD45D6"/>
    <w:rsid w:val="00FD5B7E"/>
    <w:rsid w:val="00FE63A2"/>
    <w:rsid w:val="00FE7D5E"/>
    <w:rsid w:val="00FF1D76"/>
    <w:rsid w:val="1A72734D"/>
    <w:rsid w:val="24F38F2C"/>
    <w:rsid w:val="3F927880"/>
    <w:rsid w:val="3FC6932E"/>
    <w:rsid w:val="61D1A9D4"/>
    <w:rsid w:val="6B698EC8"/>
    <w:rsid w:val="6CD61CA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ED492"/>
  <w15:chartTrackingRefBased/>
  <w15:docId w15:val="{D5CE8ABC-8CD4-4C3A-BA8C-73ABEADA5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10"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10" w:unhideWhenUsed="1"/>
    <w:lsdException w:name="List Number 3" w:locked="0" w:semiHidden="1" w:uiPriority="10"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441007"/>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ind w:left="709" w:hanging="709"/>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ind w:left="993" w:hanging="993"/>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basedOn w:val="Normal"/>
    <w:uiPriority w:val="4"/>
    <w:rsid w:val="00676B3A"/>
    <w:pPr>
      <w:numPr>
        <w:numId w:val="1"/>
      </w:numPr>
      <w:spacing w:before="60" w:after="60"/>
      <w:ind w:left="426" w:hanging="426"/>
    </w:pPr>
  </w:style>
  <w:style w:type="paragraph" w:styleId="ListNumber2">
    <w:name w:val="List Number 2"/>
    <w:basedOn w:val="Normal"/>
    <w:uiPriority w:val="4"/>
    <w:rsid w:val="00676B3A"/>
    <w:pPr>
      <w:numPr>
        <w:ilvl w:val="1"/>
        <w:numId w:val="1"/>
      </w:numPr>
      <w:ind w:left="709"/>
      <w:contextualSpacing/>
    </w:pPr>
  </w:style>
  <w:style w:type="paragraph" w:styleId="ListNumber3">
    <w:name w:val="List Number 3"/>
    <w:basedOn w:val="Normal"/>
    <w:uiPriority w:val="4"/>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B86C3F"/>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Heading2-BLUE">
    <w:name w:val="Heading 2 - BLUE"/>
    <w:basedOn w:val="Heading2"/>
    <w:next w:val="BodyText"/>
    <w:uiPriority w:val="7"/>
    <w:qFormat/>
    <w:rsid w:val="008B776D"/>
    <w:pPr>
      <w:keepNext/>
      <w:keepLines/>
      <w:spacing w:before="200" w:after="40"/>
      <w:ind w:left="567" w:hanging="567"/>
    </w:pPr>
    <w:rPr>
      <w:rFonts w:ascii="Arial" w:eastAsiaTheme="majorEastAsia" w:hAnsi="Arial" w:cstheme="majorBidi"/>
      <w:bCs w:val="0"/>
      <w:color w:val="0580A7" w:themeColor="background2"/>
      <w:sz w:val="24"/>
      <w:szCs w:val="26"/>
    </w:rPr>
  </w:style>
  <w:style w:type="paragraph" w:customStyle="1" w:styleId="ListBulletCS">
    <w:name w:val="List Bullet (CS)"/>
    <w:uiPriority w:val="36"/>
    <w:qFormat/>
    <w:rsid w:val="008B776D"/>
    <w:pPr>
      <w:numPr>
        <w:numId w:val="19"/>
      </w:numPr>
      <w:spacing w:after="100" w:line="240" w:lineRule="auto"/>
      <w:contextualSpacing/>
    </w:pPr>
    <w:rPr>
      <w:rFonts w:ascii="Arial" w:hAnsi="Arial"/>
      <w:color w:val="000000" w:themeColor="text1"/>
      <w:sz w:val="20"/>
    </w:rPr>
  </w:style>
  <w:style w:type="paragraph" w:styleId="ListParagraph">
    <w:name w:val="List Paragraph"/>
    <w:basedOn w:val="Normal"/>
    <w:uiPriority w:val="34"/>
    <w:qFormat/>
    <w:locked/>
    <w:rsid w:val="008B776D"/>
    <w:pPr>
      <w:ind w:left="720"/>
      <w:contextualSpacing/>
    </w:pPr>
    <w:rPr>
      <w:rFonts w:ascii="Arial" w:hAnsi="Arial"/>
      <w:sz w:val="20"/>
    </w:rPr>
  </w:style>
  <w:style w:type="table" w:styleId="ListTable2-Accent1">
    <w:name w:val="List Table 2 Accent 1"/>
    <w:basedOn w:val="TableNormal"/>
    <w:uiPriority w:val="47"/>
    <w:locked/>
    <w:rsid w:val="009A4971"/>
    <w:pPr>
      <w:spacing w:after="0" w:line="240" w:lineRule="auto"/>
    </w:pPr>
    <w:tblPr>
      <w:tblStyleRowBandSize w:val="1"/>
      <w:tblStyleColBandSize w:val="1"/>
      <w:tblBorders>
        <w:top w:val="single" w:sz="4" w:space="0" w:color="0075E7" w:themeColor="accent1" w:themeTint="99"/>
        <w:bottom w:val="single" w:sz="4" w:space="0" w:color="0075E7" w:themeColor="accent1" w:themeTint="99"/>
        <w:insideH w:val="single" w:sz="4" w:space="0" w:color="0075E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2D1FF" w:themeFill="accent1" w:themeFillTint="33"/>
      </w:tcPr>
    </w:tblStylePr>
    <w:tblStylePr w:type="band1Horz">
      <w:tblPr/>
      <w:tcPr>
        <w:shd w:val="clear" w:color="auto" w:fill="A2D1FF" w:themeFill="accent1" w:themeFillTint="33"/>
      </w:tcPr>
    </w:tblStylePr>
  </w:style>
  <w:style w:type="table" w:styleId="GridTable2-Accent1">
    <w:name w:val="Grid Table 2 Accent 1"/>
    <w:basedOn w:val="TableNormal"/>
    <w:uiPriority w:val="47"/>
    <w:locked/>
    <w:rsid w:val="00CC2DEE"/>
    <w:pPr>
      <w:spacing w:after="0" w:line="240" w:lineRule="auto"/>
    </w:pPr>
    <w:tblPr>
      <w:tblStyleRowBandSize w:val="1"/>
      <w:tblStyleColBandSize w:val="1"/>
      <w:tblBorders>
        <w:top w:val="single" w:sz="2" w:space="0" w:color="0075E7" w:themeColor="accent1" w:themeTint="99"/>
        <w:bottom w:val="single" w:sz="2" w:space="0" w:color="0075E7" w:themeColor="accent1" w:themeTint="99"/>
        <w:insideH w:val="single" w:sz="2" w:space="0" w:color="0075E7" w:themeColor="accent1" w:themeTint="99"/>
        <w:insideV w:val="single" w:sz="2" w:space="0" w:color="0075E7" w:themeColor="accent1" w:themeTint="99"/>
      </w:tblBorders>
    </w:tblPr>
    <w:tblStylePr w:type="firstRow">
      <w:rPr>
        <w:b/>
        <w:bCs/>
      </w:rPr>
      <w:tblPr/>
      <w:tcPr>
        <w:tcBorders>
          <w:top w:val="nil"/>
          <w:bottom w:val="single" w:sz="12" w:space="0" w:color="0075E7" w:themeColor="accent1" w:themeTint="99"/>
          <w:insideH w:val="nil"/>
          <w:insideV w:val="nil"/>
        </w:tcBorders>
        <w:shd w:val="clear" w:color="auto" w:fill="FFFFFF" w:themeFill="background1"/>
      </w:tcPr>
    </w:tblStylePr>
    <w:tblStylePr w:type="lastRow">
      <w:rPr>
        <w:b/>
        <w:bCs/>
      </w:rPr>
      <w:tblPr/>
      <w:tcPr>
        <w:tcBorders>
          <w:top w:val="double" w:sz="2" w:space="0" w:color="0075E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2D1FF" w:themeFill="accent1" w:themeFillTint="33"/>
      </w:tcPr>
    </w:tblStylePr>
    <w:tblStylePr w:type="band1Horz">
      <w:tblPr/>
      <w:tcPr>
        <w:shd w:val="clear" w:color="auto" w:fill="A2D1FF" w:themeFill="accent1" w:themeFillTint="33"/>
      </w:tcPr>
    </w:tblStylePr>
  </w:style>
  <w:style w:type="paragraph" w:styleId="Revision">
    <w:name w:val="Revision"/>
    <w:hidden/>
    <w:uiPriority w:val="99"/>
    <w:semiHidden/>
    <w:rsid w:val="006A056E"/>
    <w:pPr>
      <w:spacing w:after="0" w:line="240" w:lineRule="auto"/>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10269708">
      <w:bodyDiv w:val="1"/>
      <w:marLeft w:val="0"/>
      <w:marRight w:val="0"/>
      <w:marTop w:val="0"/>
      <w:marBottom w:val="0"/>
      <w:divBdr>
        <w:top w:val="none" w:sz="0" w:space="0" w:color="auto"/>
        <w:left w:val="none" w:sz="0" w:space="0" w:color="auto"/>
        <w:bottom w:val="none" w:sz="0" w:space="0" w:color="auto"/>
        <w:right w:val="none" w:sz="0" w:space="0" w:color="auto"/>
      </w:divBdr>
      <w:divsChild>
        <w:div w:id="222955212">
          <w:marLeft w:val="0"/>
          <w:marRight w:val="0"/>
          <w:marTop w:val="0"/>
          <w:marBottom w:val="0"/>
          <w:divBdr>
            <w:top w:val="none" w:sz="0" w:space="0" w:color="auto"/>
            <w:left w:val="none" w:sz="0" w:space="0" w:color="auto"/>
            <w:bottom w:val="none" w:sz="0" w:space="0" w:color="auto"/>
            <w:right w:val="none" w:sz="0" w:space="0" w:color="auto"/>
          </w:divBdr>
        </w:div>
        <w:div w:id="1460298174">
          <w:marLeft w:val="0"/>
          <w:marRight w:val="0"/>
          <w:marTop w:val="0"/>
          <w:marBottom w:val="0"/>
          <w:divBdr>
            <w:top w:val="none" w:sz="0" w:space="0" w:color="auto"/>
            <w:left w:val="none" w:sz="0" w:space="0" w:color="auto"/>
            <w:bottom w:val="none" w:sz="0" w:space="0" w:color="auto"/>
            <w:right w:val="none" w:sz="0" w:space="0" w:color="auto"/>
          </w:divBdr>
        </w:div>
        <w:div w:id="1717705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glossaryDocument" Target="glossary/document.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eader" Target="header1.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6.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1.jpeg"/><Relationship Id="rId32" Type="http://schemas.openxmlformats.org/officeDocument/2006/relationships/hyperlink" Target="https://twitter.com/PA_Consulting?ref_src=twsrc%5Egoogle%7Ctwcamp%5Eserp%7Ctwgr%5Eauthor" TargetMode="External"/><Relationship Id="rId5" Type="http://schemas.openxmlformats.org/officeDocument/2006/relationships/customXml" Target="../customXml/item5.xml"/><Relationship Id="rId23" Type="http://schemas.openxmlformats.org/officeDocument/2006/relationships/image" Target="media/image9.jpeg"/><Relationship Id="rId28"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hyperlink" Target="https://www.linkedin.com/company/pa-consulting/"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footer" Target="footer2.xml"/><Relationship Id="rId30" Type="http://schemas.openxmlformats.org/officeDocument/2006/relationships/hyperlink" Target="http://www.paconsulting.com" TargetMode="External"/><Relationship Id="rId35" Type="http://schemas.openxmlformats.org/officeDocument/2006/relationships/theme" Target="theme/theme1.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6174D72C8D448A8119CBCCA0DC05C4"/>
        <w:category>
          <w:name w:val="General"/>
          <w:gallery w:val="placeholder"/>
        </w:category>
        <w:types>
          <w:type w:val="bbPlcHdr"/>
        </w:types>
        <w:behaviors>
          <w:behavior w:val="content"/>
        </w:behaviors>
        <w:guid w:val="{25EF8296-69A0-489A-B3F6-B0AB8FF53CB6}"/>
      </w:docPartPr>
      <w:docPartBody>
        <w:p w:rsidR="00721700" w:rsidRDefault="000D4B18">
          <w:pPr>
            <w:pStyle w:val="236174D72C8D448A8119CBCCA0DC05C4"/>
          </w:pPr>
          <w:r w:rsidRPr="008977A9">
            <w:rPr>
              <w:rStyle w:val="PlaceholderText"/>
            </w:rPr>
            <w:t>OfficeName</w:t>
          </w:r>
        </w:p>
      </w:docPartBody>
    </w:docPart>
    <w:docPart>
      <w:docPartPr>
        <w:name w:val="832D1845368A472EBD00C30DB232A421"/>
        <w:category>
          <w:name w:val="General"/>
          <w:gallery w:val="placeholder"/>
        </w:category>
        <w:types>
          <w:type w:val="bbPlcHdr"/>
        </w:types>
        <w:behaviors>
          <w:behavior w:val="content"/>
        </w:behaviors>
        <w:guid w:val="{041550B3-1282-4A4A-A1F3-5079256B28B8}"/>
      </w:docPartPr>
      <w:docPartBody>
        <w:p w:rsidR="00721700" w:rsidRDefault="000D4B18">
          <w:pPr>
            <w:pStyle w:val="832D1845368A472EBD00C30DB232A421"/>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A0200E8E80414C5C8C6C767F7972FA1D"/>
        <w:category>
          <w:name w:val="General"/>
          <w:gallery w:val="placeholder"/>
        </w:category>
        <w:types>
          <w:type w:val="bbPlcHdr"/>
        </w:types>
        <w:behaviors>
          <w:behavior w:val="content"/>
        </w:behaviors>
        <w:guid w:val="{53B02A39-99E3-40A1-B724-E1023F8CA2E5}"/>
      </w:docPartPr>
      <w:docPartBody>
        <w:p w:rsidR="00721700" w:rsidRDefault="000D4B18">
          <w:pPr>
            <w:pStyle w:val="A0200E8E80414C5C8C6C767F7972FA1D"/>
          </w:pPr>
          <w:r w:rsidRPr="00A30006">
            <w:rPr>
              <w:rStyle w:val="PlaceholderText"/>
            </w:rPr>
            <w:t>Click or tap here to enter text.</w:t>
          </w:r>
        </w:p>
      </w:docPartBody>
    </w:docPart>
    <w:docPart>
      <w:docPartPr>
        <w:name w:val="FF7E25BD7B234E55993550A5095B1023"/>
        <w:category>
          <w:name w:val="General"/>
          <w:gallery w:val="placeholder"/>
        </w:category>
        <w:types>
          <w:type w:val="bbPlcHdr"/>
        </w:types>
        <w:behaviors>
          <w:behavior w:val="content"/>
        </w:behaviors>
        <w:guid w:val="{9E38935D-5194-4006-9CED-7DC4F9D07EAA}"/>
      </w:docPartPr>
      <w:docPartBody>
        <w:p w:rsidR="00721700" w:rsidRDefault="000D4B18">
          <w:pPr>
            <w:pStyle w:val="FF7E25BD7B234E55993550A5095B1023"/>
          </w:pPr>
          <w:r w:rsidRPr="008977A9">
            <w:rPr>
              <w:rStyle w:val="PlaceholderText"/>
            </w:rPr>
            <w:t>Concord Office</w:t>
          </w:r>
        </w:p>
      </w:docPartBody>
    </w:docPart>
    <w:docPart>
      <w:docPartPr>
        <w:name w:val="0BC167E248B24647B956154642037716"/>
        <w:category>
          <w:name w:val="General"/>
          <w:gallery w:val="placeholder"/>
        </w:category>
        <w:types>
          <w:type w:val="bbPlcHdr"/>
        </w:types>
        <w:behaviors>
          <w:behavior w:val="content"/>
        </w:behaviors>
        <w:guid w:val="{7B9E6B75-E07E-4677-A728-E624716CB4C9}"/>
      </w:docPartPr>
      <w:docPartBody>
        <w:p w:rsidR="000D4B18" w:rsidRPr="00D249EC" w:rsidRDefault="000D4B18">
          <w:pPr>
            <w:rPr>
              <w:rStyle w:val="PlaceholderText"/>
            </w:rPr>
          </w:pPr>
          <w:r w:rsidRPr="00D249EC">
            <w:rPr>
              <w:rStyle w:val="PlaceholderText"/>
            </w:rPr>
            <w:t>Cooper Perkins</w:t>
          </w:r>
        </w:p>
        <w:p w:rsidR="000D4B18" w:rsidRPr="00D249EC" w:rsidRDefault="000D4B18">
          <w:pPr>
            <w:rPr>
              <w:rStyle w:val="PlaceholderText"/>
            </w:rPr>
          </w:pPr>
          <w:r w:rsidRPr="00D249EC">
            <w:rPr>
              <w:rStyle w:val="PlaceholderText"/>
            </w:rPr>
            <w:t>Part of PA Consulting Group Inc.</w:t>
          </w:r>
        </w:p>
        <w:p w:rsidR="000D4B18" w:rsidRPr="00D249EC" w:rsidRDefault="000D4B18">
          <w:pPr>
            <w:rPr>
              <w:rStyle w:val="PlaceholderText"/>
            </w:rPr>
          </w:pPr>
          <w:r w:rsidRPr="00D249EC">
            <w:rPr>
              <w:rStyle w:val="PlaceholderText"/>
            </w:rPr>
            <w:t>Middlesex Green</w:t>
          </w:r>
        </w:p>
        <w:p w:rsidR="000D4B18" w:rsidRPr="00D249EC" w:rsidRDefault="000D4B18">
          <w:pPr>
            <w:rPr>
              <w:rStyle w:val="PlaceholderText"/>
            </w:rPr>
          </w:pPr>
          <w:r w:rsidRPr="00D249EC">
            <w:rPr>
              <w:rStyle w:val="PlaceholderText"/>
            </w:rPr>
            <w:t>Building 3</w:t>
          </w:r>
        </w:p>
        <w:p w:rsidR="000D4B18" w:rsidRPr="00D249EC" w:rsidRDefault="000D4B18">
          <w:pPr>
            <w:rPr>
              <w:rStyle w:val="PlaceholderText"/>
            </w:rPr>
          </w:pPr>
          <w:r w:rsidRPr="00D249EC">
            <w:rPr>
              <w:rStyle w:val="PlaceholderText"/>
            </w:rPr>
            <w:t>1st &amp; 2nd Floor</w:t>
          </w:r>
        </w:p>
        <w:p w:rsidR="000D4B18" w:rsidRPr="00D249EC" w:rsidRDefault="000D4B18">
          <w:pPr>
            <w:rPr>
              <w:rStyle w:val="PlaceholderText"/>
            </w:rPr>
          </w:pPr>
          <w:r w:rsidRPr="00D249EC">
            <w:rPr>
              <w:rStyle w:val="PlaceholderText"/>
            </w:rPr>
            <w:t>575 Virginia Road</w:t>
          </w:r>
        </w:p>
        <w:p w:rsidR="000D4B18" w:rsidRPr="00D249EC" w:rsidRDefault="000D4B18">
          <w:pPr>
            <w:rPr>
              <w:rStyle w:val="PlaceholderText"/>
            </w:rPr>
          </w:pPr>
          <w:r w:rsidRPr="00D249EC">
            <w:rPr>
              <w:rStyle w:val="PlaceholderText"/>
            </w:rPr>
            <w:t>Concord</w:t>
          </w:r>
        </w:p>
        <w:p w:rsidR="000D4B18" w:rsidRPr="00D249EC" w:rsidRDefault="000D4B18">
          <w:pPr>
            <w:rPr>
              <w:rStyle w:val="PlaceholderText"/>
            </w:rPr>
          </w:pPr>
          <w:r w:rsidRPr="00D249EC">
            <w:rPr>
              <w:rStyle w:val="PlaceholderText"/>
            </w:rPr>
            <w:t>MA 01742 USA</w:t>
          </w:r>
        </w:p>
        <w:p w:rsidR="00721700" w:rsidRDefault="000D4B18">
          <w:pPr>
            <w:pStyle w:val="0BC167E248B24647B956154642037716"/>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B85EE71A1888433BAD654A6D1C279D7B"/>
        <w:category>
          <w:name w:val="General"/>
          <w:gallery w:val="placeholder"/>
        </w:category>
        <w:types>
          <w:type w:val="bbPlcHdr"/>
        </w:types>
        <w:behaviors>
          <w:behavior w:val="content"/>
        </w:behaviors>
        <w:guid w:val="{FBC51175-50F0-4C89-A833-D0F04D94415A}"/>
      </w:docPartPr>
      <w:docPartBody>
        <w:p w:rsidR="00721700" w:rsidRDefault="000D4B18">
          <w:pPr>
            <w:pStyle w:val="B85EE71A1888433BAD654A6D1C279D7B"/>
          </w:pPr>
          <w:r w:rsidRPr="00FB15B9">
            <w:rPr>
              <w:rStyle w:val="PlaceholderText"/>
            </w:rPr>
            <w:t>Disclaimer1</w:t>
          </w:r>
        </w:p>
      </w:docPartBody>
    </w:docPart>
    <w:docPart>
      <w:docPartPr>
        <w:name w:val="C96BB023EED0407DACF3A078CA5BB6E0"/>
        <w:category>
          <w:name w:val="General"/>
          <w:gallery w:val="placeholder"/>
        </w:category>
        <w:types>
          <w:type w:val="bbPlcHdr"/>
        </w:types>
        <w:behaviors>
          <w:behavior w:val="content"/>
        </w:behaviors>
        <w:guid w:val="{C67A2481-AD96-4F7D-8495-3F341152051E}"/>
      </w:docPartPr>
      <w:docPartBody>
        <w:p w:rsidR="00721700" w:rsidRDefault="000D4B18">
          <w:pPr>
            <w:pStyle w:val="C96BB023EED0407DACF3A078CA5BB6E0"/>
          </w:pPr>
          <w:r w:rsidRPr="00FB15B9">
            <w:rPr>
              <w:rStyle w:val="PlaceholderText"/>
            </w:rPr>
            <w:t>Disclaimer2</w:t>
          </w:r>
        </w:p>
      </w:docPartBody>
    </w:docPart>
    <w:docPart>
      <w:docPartPr>
        <w:name w:val="F03F44702B6A4454A0FBBDD8B42930F1"/>
        <w:category>
          <w:name w:val="General"/>
          <w:gallery w:val="placeholder"/>
        </w:category>
        <w:types>
          <w:type w:val="bbPlcHdr"/>
        </w:types>
        <w:behaviors>
          <w:behavior w:val="content"/>
        </w:behaviors>
        <w:guid w:val="{F6293824-4F01-4D99-949E-39D92FF9B4D1}"/>
      </w:docPartPr>
      <w:docPartBody>
        <w:p w:rsidR="00721700" w:rsidRDefault="000D4B18">
          <w:pPr>
            <w:pStyle w:val="F03F44702B6A4454A0FBBDD8B42930F1"/>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PGothic">
    <w:panose1 w:val="020B0600070205080204"/>
    <w:charset w:val="80"/>
    <w:family w:val="swiss"/>
    <w:pitch w:val="variable"/>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700"/>
    <w:rsid w:val="000477BD"/>
    <w:rsid w:val="000C4580"/>
    <w:rsid w:val="000D4B18"/>
    <w:rsid w:val="00702C67"/>
    <w:rsid w:val="00721700"/>
    <w:rsid w:val="007605CD"/>
    <w:rsid w:val="007D6102"/>
    <w:rsid w:val="00897F85"/>
    <w:rsid w:val="00942C46"/>
    <w:rsid w:val="00CC54A6"/>
    <w:rsid w:val="00CE738D"/>
    <w:rsid w:val="00CF7364"/>
    <w:rsid w:val="00D14E30"/>
    <w:rsid w:val="00D9208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36174D72C8D448A8119CBCCA0DC05C4">
    <w:name w:val="236174D72C8D448A8119CBCCA0DC05C4"/>
  </w:style>
  <w:style w:type="paragraph" w:customStyle="1" w:styleId="832D1845368A472EBD00C30DB232A421">
    <w:name w:val="832D1845368A472EBD00C30DB232A421"/>
  </w:style>
  <w:style w:type="paragraph" w:customStyle="1" w:styleId="A0200E8E80414C5C8C6C767F7972FA1D">
    <w:name w:val="A0200E8E80414C5C8C6C767F7972FA1D"/>
  </w:style>
  <w:style w:type="paragraph" w:customStyle="1" w:styleId="FF7E25BD7B234E55993550A5095B1023">
    <w:name w:val="FF7E25BD7B234E55993550A5095B1023"/>
  </w:style>
  <w:style w:type="paragraph" w:customStyle="1" w:styleId="0BC167E248B24647B956154642037716">
    <w:name w:val="0BC167E248B24647B956154642037716"/>
  </w:style>
  <w:style w:type="paragraph" w:customStyle="1" w:styleId="B85EE71A1888433BAD654A6D1C279D7B">
    <w:name w:val="B85EE71A1888433BAD654A6D1C279D7B"/>
  </w:style>
  <w:style w:type="paragraph" w:customStyle="1" w:styleId="C96BB023EED0407DACF3A078CA5BB6E0">
    <w:name w:val="C96BB023EED0407DACF3A078CA5BB6E0"/>
  </w:style>
  <w:style w:type="paragraph" w:customStyle="1" w:styleId="F03F44702B6A4454A0FBBDD8B42930F1">
    <w:name w:val="F03F44702B6A4454A0FBBDD8B42930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e116e231b15cf8bcc3052aed54ec3add">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ada7d5d417976f6d4dd33897a85fbf74"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TemplafyFormConfiguration><![CDATA[{"formFields":[{"required":false,"placeholder":"","lines":1,"shareValue":false,"type":"textBox","name":"Title","label":"Title"},{"required":false,"placeholder":"","lines":1,"shareValue":false,"type":"textBox","name":"Subtitle","label":"Subtitle"},{"required":tru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true,"defaultValue":"English (United Kingdom)","autoSelectFirstOption":false,"shareValue":true,"type":"dropDown","dataSourceName":"PA_DateFormat","dataSourceFieldName":"Language","name":"Language","label":"Language"},{"distinct":false,"hideIfNoUserInteractionRequired":false,"required":tru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true,"defaultValue":"PA Confidential – Internal use only","autoSelectFirstOption":false,"shareValue":true,"type":"dropDown","dataSourceName":"PA_LegalStatements","dataSourceFieldName":"Statement","name":"LegalStatement","label":"Legal Statement"},{"required":false,"placeholder":"","lines":2,"defaultValue":"Only add if Legal Statement is ‘Confidential between PA and intended recipient’","shareValue":false,"type":"textBox","name":"Recipient","label":"Recipient"},{"distinct":false,"hideIfNoUserInteractionRequired":false,"required":true,"defaultValue":"Statements for internal documents","autoSelectFirstOption":false,"shareValue":true,"type":"dropDown","dataSourceName":"PA_Disclaimers","dataSourceFieldName":"FormName","name":"Disclaimer","label":"Disclaimer"}],"formDataEntries":[{"name":"Title","value":"wXcPGcNUaTkyVHxE8hYts2lb6bQj0kJE2FjWWBg41nY="},{"name":"Subtitle","value":"I8sle3uPQ23EYKEp7vzrGl2grvOIK0wO01XTOpPETeM="},{"name":"Date","value":"N8k8b9Zhm5hemI4FRF9UKw=="},{"name":"PreparedBy","value":"ZM2zE7gbdBI8/etMczQTsQ=="},{"name":"Reference","value":"XKTkat73FQRQVNYb2HwwM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1f8a9127-cf4f-4ae7-a9b1-226a40565487">
      <UserInfo>
        <DisplayName>Bridget Miller</DisplayName>
        <AccountId>25</AccountId>
        <AccountType/>
      </UserInfo>
      <UserInfo>
        <DisplayName>Neil McKeown</DisplayName>
        <AccountId>1707</AccountId>
        <AccountType/>
      </UserInfo>
      <UserInfo>
        <DisplayName>James Mucklow</DisplayName>
        <AccountId>24</AccountId>
        <AccountType/>
      </UserInfo>
      <UserInfo>
        <DisplayName>Alison Quince</DisplayName>
        <AccountId>452</AccountId>
        <AccountType/>
      </UserInfo>
      <UserInfo>
        <DisplayName>Lee Howells</DisplayName>
        <AccountId>12</AccountId>
        <AccountType/>
      </UserInfo>
    </SharedWithUser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910adc91-fda4-4cb8-9523-9e4600bd6206"},{"elementConfiguration":{"binding":"{{Form.Subtitle}}","promptAiService":false,"removeAndKeepContent":false,"disableUpdates":false,"type":"text"},"type":"richTextContentControl","id":"ce0a33ce-a0f0-44f0-95ed-f91b2ad8a7fa"},{"elementConfiguration":{"binding":"{{FormatDateTime(Form.Date, Translate(Form.Language.WD_DateFormat, Form.Language.Language), Form.Language.DocumentLanguage.Language)}}","promptAiService":false,"removeAndKeepContent":false,"disableUpdates":false,"type":"text"},"type":"richTextContentControl","id":"a920b64d-7753-4d01-8f04-7f6660380762"},{"elementConfiguration":{"binding":"{{Form.Title}}","promptAiService":false,"removeAndKeepContent":false,"disableUpdates":false,"type":"text"},"type":"richTextContentControl","id":"6a4e6d8d-9965-4e4e-8194-fb2d213aaa22"},{"elementConfiguration":{"binding":"{{Form.Subtitle}}","promptAiService":false,"removeAndKeepContent":false,"disableUpdates":false,"type":"text"},"type":"richTextContentControl","id":"b52d9e18-437d-42f9-bd5b-fb0f0555bac7"},{"elementConfiguration":{"binding":"{{FormatDateTime(Form.Date, Translate(Form.Language.WD_DateFormat, Form.Language.Language), Form.Language.DocumentLanguage.Language)}}","promptAiService":false,"removeAndKeepContent":false,"disableUpdates":false,"type":"text"},"type":"richTextContentControl","id":"339b0f3b-9adb-47fc-94b2-aae0046cadff"},{"elementConfiguration":{"binding":"{{Form.Office.Office}}","promptAiService":false,"visibility":"{{IfElse(Equals(Form.Office.OfficeName, \"Custom\"), VisibilityType.Hidden, VisibilityType.Visible)}}","removeAndKeepContent":false,"disableUpdates":false,"type":"text"},"type":"richTextContentControl","id":"bcc23813-a474-43bb-82e9-08df1a5ba5c6"},{"elementConfiguration":{"binding":"{{IfElse(Equals(Form.Office.OfficeName, \"Custom\"), Form.CustomOffice, Form.Office.Address)}}","promptAiService":false,"visibility":"","removeAndKeepContent":false,"disableUpdates":false,"type":"text"},"type":"richTextContentControl","id":"ec47ec69-7dd6-4586-a04d-9999bff014dd"},{"elementConfiguration":{"binding":"{{Form.PreparedBy}}","promptAiService":false,"removeAndKeepContent":false,"disableUpdates":false,"type":"text"},"type":"richTextContentControl","id":"9c56a732-30d9-475a-8da6-3cfc3fa5142b"},{"elementConfiguration":{"binding":"{{Form.Reference}}","promptAiService":false,"removeAndKeepContent":false,"disableUpdates":false,"type":"text"},"type":"richTextContentControl","id":"407f19ee-f1ff-4f3c-afbb-4368251b9f32"},{"elementConfiguration":{"binding":"{{Form.Version}}","promptAiService":false,"removeAndKeepContent":false,"disableUpdates":false,"type":"text"},"type":"richTextContentControl","id":"d519bb2d-56ea-47d6-9a95-571fd54d5c11"},{"elementConfiguration":{"binding":"{{Form.Office.Office}}","promptAiService":false,"visibility":"","removeAndKeepContent":false,"disableUpdates":false,"type":"text"},"type":"richTextContentControl","id":"06d6ea17-ec98-4bc7-ab55-21f72e94d279"},{"elementConfiguration":{"binding":"{{IfElse(Equals(Form.Office.OfficeName, \"Custom\"), Form.CustomOffice, Form.Office.Address)}}","promptAiService":false,"visibility":"","removeAndKeepContent":false,"disableUpdates":false,"type":"text"},"type":"richTextContentControl","id":"5a3d1239-9f1c-4a2e-89f3-8d0276007a29"},{"elementConfiguration":{"binding":"{{Form.Disclaimer.Disclaimer1}}","promptAiService":false,"visibility":"","removeAndKeepContent":false,"disableUpdates":false,"type":"text"},"type":"richTextContentControl","id":"46b056e9-05ad-41e7-8796-168636de46bd"},{"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4e8ccf95-5f06-4b4b-b915-68b81c909045"},{"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0c39ad40-d7c8-4820-9c9a-252b5a125bff"}],"transformationConfigurations":[{"language":"{{Form.Language.DocumentLanguage.Language}}","disableUpdates":false,"type":"proofingLanguage"}],"templateName":"A4 Report & Proposal template","templateDescription":"The template contains all the elements require to create a bid, report or internal document.  PC users can edit the font size and margins through the 'Document Setup' option in 'FP/Tools'","enableDocumentContentUpdater":true,"version":"2.0"}]]></TemplafyTemplateConfiguration>
</file>

<file path=customXml/itemProps1.xml><?xml version="1.0" encoding="utf-8"?>
<ds:datastoreItem xmlns:ds="http://schemas.openxmlformats.org/officeDocument/2006/customXml" ds:itemID="{74D18755-3C5C-4E14-8119-02C23A048C83}"/>
</file>

<file path=customXml/itemProps2.xml><?xml version="1.0" encoding="utf-8"?>
<ds:datastoreItem xmlns:ds="http://schemas.openxmlformats.org/officeDocument/2006/customXml" ds:itemID="{F7A26A62-38A1-49F7-84DA-427700FB121B}">
  <ds:schemaRefs/>
</ds:datastoreItem>
</file>

<file path=customXml/itemProps3.xml><?xml version="1.0" encoding="utf-8"?>
<ds:datastoreItem xmlns:ds="http://schemas.openxmlformats.org/officeDocument/2006/customXml" ds:itemID="{1E59B04A-8E43-45A6-A8A9-055FCD0C6551}">
  <ds:schemaRefs>
    <ds:schemaRef ds:uri="http://schemas.microsoft.com/sharepoint/v3/contenttype/forms"/>
  </ds:schemaRefs>
</ds:datastoreItem>
</file>

<file path=customXml/itemProps4.xml><?xml version="1.0" encoding="utf-8"?>
<ds:datastoreItem xmlns:ds="http://schemas.openxmlformats.org/officeDocument/2006/customXml" ds:itemID="{39F08C1C-1A30-4872-9D23-069A48CFA61F}">
  <ds:schemaRefs>
    <ds:schemaRef ds:uri="http://schemas.microsoft.com/office/2006/metadata/properties"/>
    <ds:schemaRef ds:uri="http://schemas.microsoft.com/office/infopath/2007/PartnerControls"/>
    <ds:schemaRef ds:uri="http://schemas.microsoft.com/sharepoint/v3"/>
    <ds:schemaRef ds:uri="1f8a9127-cf4f-4ae7-a9b1-226a40565487"/>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C:\Users\LONLH7\AppData\Local\Temp\Templafy\WordVsto\A4 Report _ Proposal template1.dotx</Template>
  <TotalTime>5</TotalTime>
  <Pages>5</Pages>
  <Words>608</Words>
  <Characters>3469</Characters>
  <Application>Microsoft Office Word</Application>
  <DocSecurity>0</DocSecurity>
  <Lines>28</Lines>
  <Paragraphs>8</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Lee Howells</cp:lastModifiedBy>
  <cp:revision>6</cp:revision>
  <cp:lastPrinted>2024-05-01T15:41:00Z</cp:lastPrinted>
  <dcterms:created xsi:type="dcterms:W3CDTF">2025-11-20T11:43:00Z</dcterms:created>
  <dcterms:modified xsi:type="dcterms:W3CDTF">2025-11-20T11:48:00Z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638017694009651251</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